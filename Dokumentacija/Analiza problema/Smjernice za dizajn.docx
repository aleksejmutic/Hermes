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BFE8" w14:textId="77777777" w:rsidR="00A50C2B" w:rsidRPr="002D583B" w:rsidRDefault="00A50C2B">
      <w:pPr>
        <w:pStyle w:val="Title"/>
        <w:jc w:val="right"/>
        <w:rPr>
          <w:rFonts w:ascii="Times New Roman" w:hAnsi="Times New Roman"/>
          <w:noProof w:val="0"/>
        </w:rPr>
      </w:pPr>
      <w:r w:rsidRPr="002D583B">
        <w:rPr>
          <w:rFonts w:ascii="Times New Roman" w:hAnsi="Times New Roman"/>
        </w:rPr>
        <w:drawing>
          <wp:inline distT="0" distB="0" distL="0" distR="0" wp14:anchorId="7ABB3753" wp14:editId="0D8E82CD">
            <wp:extent cx="1638576" cy="1543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67431" cy="15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C23" w14:textId="77777777" w:rsidR="00A50C2B" w:rsidRPr="002D583B" w:rsidRDefault="00A50C2B">
      <w:pPr>
        <w:pStyle w:val="Title"/>
        <w:jc w:val="right"/>
        <w:rPr>
          <w:rFonts w:ascii="Times New Roman" w:hAnsi="Times New Roman"/>
          <w:noProof w:val="0"/>
        </w:rPr>
      </w:pPr>
    </w:p>
    <w:p w14:paraId="11207368" w14:textId="2FF50EE9" w:rsidR="000C6B42" w:rsidRPr="002D583B" w:rsidRDefault="00482A5A">
      <w:pPr>
        <w:pStyle w:val="Title"/>
        <w:jc w:val="right"/>
        <w:rPr>
          <w:rFonts w:ascii="Times New Roman" w:hAnsi="Times New Roman"/>
          <w:noProof w:val="0"/>
        </w:rPr>
      </w:pPr>
      <w:r w:rsidRPr="002D583B">
        <w:rPr>
          <w:rFonts w:ascii="Times New Roman" w:hAnsi="Times New Roman"/>
          <w:noProof w:val="0"/>
        </w:rPr>
        <w:t>Hermes</w:t>
      </w:r>
    </w:p>
    <w:p w14:paraId="24F82025" w14:textId="1651655F" w:rsidR="000C6B42" w:rsidRPr="002D583B" w:rsidRDefault="00482A5A">
      <w:pPr>
        <w:pStyle w:val="Title"/>
        <w:jc w:val="right"/>
        <w:rPr>
          <w:rFonts w:ascii="Times New Roman" w:hAnsi="Times New Roman"/>
          <w:noProof w:val="0"/>
        </w:rPr>
      </w:pPr>
      <w:r w:rsidRPr="002D583B">
        <w:rPr>
          <w:rFonts w:ascii="Times New Roman" w:hAnsi="Times New Roman"/>
          <w:noProof w:val="0"/>
        </w:rPr>
        <w:t>Smjernice za dizajn</w:t>
      </w:r>
    </w:p>
    <w:p w14:paraId="5DF5EA3B" w14:textId="77777777" w:rsidR="000C6B42" w:rsidRPr="002D583B" w:rsidRDefault="000C6B42">
      <w:pPr>
        <w:pStyle w:val="Title"/>
        <w:jc w:val="right"/>
        <w:rPr>
          <w:rFonts w:ascii="Times New Roman" w:hAnsi="Times New Roman"/>
          <w:noProof w:val="0"/>
        </w:rPr>
      </w:pPr>
    </w:p>
    <w:p w14:paraId="3E27BB84" w14:textId="2761A048" w:rsidR="000C6B42" w:rsidRPr="002D583B" w:rsidRDefault="00482A5A">
      <w:pPr>
        <w:pStyle w:val="Title"/>
        <w:jc w:val="right"/>
        <w:rPr>
          <w:rFonts w:ascii="Times New Roman" w:hAnsi="Times New Roman"/>
          <w:noProof w:val="0"/>
          <w:sz w:val="28"/>
        </w:rPr>
      </w:pPr>
      <w:r w:rsidRPr="002D583B">
        <w:rPr>
          <w:rFonts w:ascii="Times New Roman" w:hAnsi="Times New Roman"/>
          <w:noProof w:val="0"/>
          <w:sz w:val="28"/>
        </w:rPr>
        <w:t>Verzija 1.</w:t>
      </w:r>
      <w:r w:rsidR="001E30AA" w:rsidRPr="002D583B">
        <w:rPr>
          <w:rFonts w:ascii="Times New Roman" w:hAnsi="Times New Roman"/>
          <w:noProof w:val="0"/>
          <w:sz w:val="28"/>
        </w:rPr>
        <w:t>1</w:t>
      </w:r>
    </w:p>
    <w:p w14:paraId="155187E1" w14:textId="77777777" w:rsidR="000C6B42" w:rsidRPr="002D583B" w:rsidRDefault="000C6B42">
      <w:pPr>
        <w:pStyle w:val="Title"/>
        <w:rPr>
          <w:rFonts w:ascii="Times New Roman" w:hAnsi="Times New Roman"/>
          <w:noProof w:val="0"/>
          <w:sz w:val="28"/>
        </w:rPr>
      </w:pPr>
    </w:p>
    <w:p w14:paraId="4B4ED442" w14:textId="77777777" w:rsidR="000C6B42" w:rsidRPr="002D583B" w:rsidRDefault="000C6B42">
      <w:pPr>
        <w:rPr>
          <w:noProof w:val="0"/>
        </w:rPr>
        <w:sectPr w:rsidR="000C6B42" w:rsidRPr="002D583B">
          <w:headerReference w:type="default" r:id="rId9"/>
          <w:footerReference w:type="even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A31CEDB" w14:textId="3B3C55B8" w:rsidR="000C6B42" w:rsidRPr="002D583B" w:rsidRDefault="00482A5A">
      <w:pPr>
        <w:pStyle w:val="Title"/>
        <w:rPr>
          <w:rFonts w:ascii="Times New Roman" w:hAnsi="Times New Roman"/>
          <w:noProof w:val="0"/>
        </w:rPr>
      </w:pPr>
      <w:r w:rsidRPr="002D583B">
        <w:rPr>
          <w:rFonts w:ascii="Times New Roman" w:hAnsi="Times New Roman"/>
          <w:noProof w:val="0"/>
        </w:rP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C6B42" w:rsidRPr="002D583B" w14:paraId="7A515936" w14:textId="77777777">
        <w:tc>
          <w:tcPr>
            <w:tcW w:w="2304" w:type="dxa"/>
          </w:tcPr>
          <w:p w14:paraId="53D96A18" w14:textId="7637A1B1" w:rsidR="000C6B42" w:rsidRPr="002D583B" w:rsidRDefault="00482A5A">
            <w:pPr>
              <w:pStyle w:val="Tabletext"/>
              <w:jc w:val="center"/>
              <w:rPr>
                <w:b/>
                <w:noProof w:val="0"/>
              </w:rPr>
            </w:pPr>
            <w:r w:rsidRPr="002D583B">
              <w:rPr>
                <w:b/>
                <w:noProof w:val="0"/>
              </w:rPr>
              <w:t>Datum</w:t>
            </w:r>
          </w:p>
        </w:tc>
        <w:tc>
          <w:tcPr>
            <w:tcW w:w="1152" w:type="dxa"/>
          </w:tcPr>
          <w:p w14:paraId="56C7FFF2" w14:textId="41F932E7" w:rsidR="000C6B42" w:rsidRPr="002D583B" w:rsidRDefault="00482A5A">
            <w:pPr>
              <w:pStyle w:val="Tabletext"/>
              <w:jc w:val="center"/>
              <w:rPr>
                <w:b/>
                <w:noProof w:val="0"/>
              </w:rPr>
            </w:pPr>
            <w:r w:rsidRPr="002D583B">
              <w:rPr>
                <w:b/>
                <w:noProof w:val="0"/>
              </w:rPr>
              <w:t>Verzija</w:t>
            </w:r>
          </w:p>
        </w:tc>
        <w:tc>
          <w:tcPr>
            <w:tcW w:w="3744" w:type="dxa"/>
          </w:tcPr>
          <w:p w14:paraId="51B2CFF6" w14:textId="50597C88" w:rsidR="000C6B42" w:rsidRPr="002D583B" w:rsidRDefault="00482A5A">
            <w:pPr>
              <w:pStyle w:val="Tabletext"/>
              <w:jc w:val="center"/>
              <w:rPr>
                <w:b/>
                <w:noProof w:val="0"/>
              </w:rPr>
            </w:pPr>
            <w:r w:rsidRPr="002D583B">
              <w:rPr>
                <w:b/>
                <w:noProof w:val="0"/>
              </w:rPr>
              <w:t>Opis</w:t>
            </w:r>
          </w:p>
        </w:tc>
        <w:tc>
          <w:tcPr>
            <w:tcW w:w="2304" w:type="dxa"/>
          </w:tcPr>
          <w:p w14:paraId="53E10388" w14:textId="140B3EEE" w:rsidR="000C6B42" w:rsidRPr="002D583B" w:rsidRDefault="002234FC">
            <w:pPr>
              <w:pStyle w:val="Tabletext"/>
              <w:jc w:val="center"/>
              <w:rPr>
                <w:b/>
                <w:noProof w:val="0"/>
              </w:rPr>
            </w:pPr>
            <w:r w:rsidRPr="002D583B">
              <w:rPr>
                <w:b/>
                <w:noProof w:val="0"/>
              </w:rPr>
              <w:t>Autor</w:t>
            </w:r>
          </w:p>
        </w:tc>
      </w:tr>
      <w:tr w:rsidR="000C6B42" w:rsidRPr="002D583B" w14:paraId="094FFBD6" w14:textId="77777777">
        <w:tc>
          <w:tcPr>
            <w:tcW w:w="2304" w:type="dxa"/>
          </w:tcPr>
          <w:p w14:paraId="1DD86089" w14:textId="67E7C5CD" w:rsidR="000C6B42" w:rsidRPr="002D583B" w:rsidRDefault="00482A5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16.04.2025</w:t>
            </w:r>
          </w:p>
        </w:tc>
        <w:tc>
          <w:tcPr>
            <w:tcW w:w="1152" w:type="dxa"/>
          </w:tcPr>
          <w:p w14:paraId="10FC1B40" w14:textId="20B5B5F4" w:rsidR="000C6B42" w:rsidRPr="002D583B" w:rsidRDefault="00482A5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1.0</w:t>
            </w:r>
          </w:p>
        </w:tc>
        <w:tc>
          <w:tcPr>
            <w:tcW w:w="3744" w:type="dxa"/>
          </w:tcPr>
          <w:p w14:paraId="32AE118F" w14:textId="3C064C4E" w:rsidR="000C6B42" w:rsidRPr="002D583B" w:rsidRDefault="001E30A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Uvod, Opšte smjernice za dizajn i implementaciju</w:t>
            </w:r>
          </w:p>
        </w:tc>
        <w:tc>
          <w:tcPr>
            <w:tcW w:w="2304" w:type="dxa"/>
          </w:tcPr>
          <w:p w14:paraId="5AE47456" w14:textId="177374CA" w:rsidR="000C6B42" w:rsidRPr="002D583B" w:rsidRDefault="00482A5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Goran Milanović</w:t>
            </w:r>
          </w:p>
        </w:tc>
      </w:tr>
      <w:tr w:rsidR="000C6B42" w:rsidRPr="002D583B" w14:paraId="6D7C0F0B" w14:textId="77777777">
        <w:tc>
          <w:tcPr>
            <w:tcW w:w="2304" w:type="dxa"/>
          </w:tcPr>
          <w:p w14:paraId="5C7CE621" w14:textId="1BBCE185" w:rsidR="000C6B42" w:rsidRPr="002D583B" w:rsidRDefault="001E30A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17.04.2025</w:t>
            </w:r>
          </w:p>
        </w:tc>
        <w:tc>
          <w:tcPr>
            <w:tcW w:w="1152" w:type="dxa"/>
          </w:tcPr>
          <w:p w14:paraId="3E957254" w14:textId="66B24C0E" w:rsidR="000C6B42" w:rsidRPr="002D583B" w:rsidRDefault="001E30A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1.1</w:t>
            </w:r>
          </w:p>
        </w:tc>
        <w:tc>
          <w:tcPr>
            <w:tcW w:w="3744" w:type="dxa"/>
          </w:tcPr>
          <w:p w14:paraId="064FE167" w14:textId="48FC134B" w:rsidR="000C6B42" w:rsidRPr="002D583B" w:rsidRDefault="001E30AA">
            <w:pPr>
              <w:pStyle w:val="Tabletext"/>
              <w:rPr>
                <w:noProof w:val="0"/>
              </w:rPr>
            </w:pPr>
            <w:r w:rsidRPr="002D583B">
              <w:rPr>
                <w:noProof w:val="0"/>
              </w:rPr>
              <w:t>Smjernice za dizajn baze, smjernice za dizajn arhitekture, UML stereotipi</w:t>
            </w:r>
          </w:p>
        </w:tc>
        <w:tc>
          <w:tcPr>
            <w:tcW w:w="2304" w:type="dxa"/>
          </w:tcPr>
          <w:p w14:paraId="4186DA93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</w:tr>
      <w:tr w:rsidR="000C6B42" w:rsidRPr="002D583B" w14:paraId="59B94B1F" w14:textId="77777777">
        <w:tc>
          <w:tcPr>
            <w:tcW w:w="2304" w:type="dxa"/>
          </w:tcPr>
          <w:p w14:paraId="4B5A0A70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  <w:tc>
          <w:tcPr>
            <w:tcW w:w="1152" w:type="dxa"/>
          </w:tcPr>
          <w:p w14:paraId="584F44D3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  <w:tc>
          <w:tcPr>
            <w:tcW w:w="3744" w:type="dxa"/>
          </w:tcPr>
          <w:p w14:paraId="74104032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  <w:tc>
          <w:tcPr>
            <w:tcW w:w="2304" w:type="dxa"/>
          </w:tcPr>
          <w:p w14:paraId="2E7BAD6F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</w:tr>
      <w:tr w:rsidR="000C6B42" w:rsidRPr="002D583B" w14:paraId="2F7F9F6D" w14:textId="77777777">
        <w:tc>
          <w:tcPr>
            <w:tcW w:w="2304" w:type="dxa"/>
          </w:tcPr>
          <w:p w14:paraId="3483CF43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  <w:tc>
          <w:tcPr>
            <w:tcW w:w="1152" w:type="dxa"/>
          </w:tcPr>
          <w:p w14:paraId="3FB2FF80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  <w:tc>
          <w:tcPr>
            <w:tcW w:w="3744" w:type="dxa"/>
          </w:tcPr>
          <w:p w14:paraId="5100BA40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  <w:tc>
          <w:tcPr>
            <w:tcW w:w="2304" w:type="dxa"/>
          </w:tcPr>
          <w:p w14:paraId="23F6008B" w14:textId="77777777" w:rsidR="000C6B42" w:rsidRPr="002D583B" w:rsidRDefault="000C6B42">
            <w:pPr>
              <w:pStyle w:val="Tabletext"/>
              <w:rPr>
                <w:noProof w:val="0"/>
              </w:rPr>
            </w:pPr>
          </w:p>
        </w:tc>
      </w:tr>
    </w:tbl>
    <w:p w14:paraId="4E13E4A6" w14:textId="77777777" w:rsidR="000C6B42" w:rsidRPr="002D583B" w:rsidRDefault="000C6B42">
      <w:pPr>
        <w:rPr>
          <w:noProof w:val="0"/>
        </w:rPr>
      </w:pPr>
    </w:p>
    <w:p w14:paraId="6F8A78E9" w14:textId="6FD7EEAA" w:rsidR="00E4578A" w:rsidRPr="002D583B" w:rsidRDefault="002234FC" w:rsidP="00E4578A">
      <w:pPr>
        <w:pStyle w:val="Title"/>
        <w:rPr>
          <w:rFonts w:ascii="Times New Roman" w:hAnsi="Times New Roman"/>
          <w:noProof w:val="0"/>
        </w:rPr>
      </w:pPr>
      <w:r w:rsidRPr="002D583B">
        <w:rPr>
          <w:rFonts w:ascii="Times New Roman" w:hAnsi="Times New Roman"/>
          <w:noProof w:val="0"/>
        </w:rPr>
        <w:br w:type="page"/>
      </w:r>
      <w:r w:rsidR="00482A5A" w:rsidRPr="002D583B">
        <w:rPr>
          <w:rFonts w:ascii="Times New Roman" w:hAnsi="Times New Roman"/>
          <w:noProof w:val="0"/>
        </w:rPr>
        <w:t>Sadržaj</w:t>
      </w:r>
    </w:p>
    <w:p w14:paraId="30C2AF75" w14:textId="1D02962B" w:rsidR="00E4578A" w:rsidRPr="002D583B" w:rsidRDefault="00E4578A">
      <w:pPr>
        <w:pStyle w:val="TOC1"/>
        <w:tabs>
          <w:tab w:val="left" w:pos="432"/>
        </w:tabs>
        <w:rPr>
          <w:sz w:val="22"/>
          <w:szCs w:val="22"/>
          <w:lang w:val="en-US"/>
        </w:rPr>
      </w:pPr>
      <w:r w:rsidRPr="002D583B">
        <w:fldChar w:fldCharType="begin"/>
      </w:r>
      <w:r w:rsidRPr="002D583B">
        <w:instrText xml:space="preserve"> TOC \o "1-3" \h \z \u </w:instrText>
      </w:r>
      <w:r w:rsidRPr="002D583B">
        <w:fldChar w:fldCharType="separate"/>
      </w:r>
      <w:hyperlink w:anchor="_Toc195824212" w:history="1">
        <w:r w:rsidRPr="002D583B">
          <w:rPr>
            <w:rStyle w:val="Hyperlink"/>
          </w:rPr>
          <w:t>1.</w:t>
        </w:r>
        <w:r w:rsidRPr="002D583B">
          <w:rPr>
            <w:sz w:val="22"/>
            <w:szCs w:val="22"/>
            <w:lang w:val="en-US"/>
          </w:rPr>
          <w:tab/>
        </w:r>
        <w:r w:rsidRPr="002D583B">
          <w:rPr>
            <w:rStyle w:val="Hyperlink"/>
          </w:rPr>
          <w:t>Uvod</w:t>
        </w:r>
        <w:r w:rsidRPr="002D583B">
          <w:rPr>
            <w:webHidden/>
          </w:rPr>
          <w:tab/>
        </w:r>
        <w:r w:rsidRPr="002D583B">
          <w:rPr>
            <w:webHidden/>
          </w:rPr>
          <w:fldChar w:fldCharType="begin"/>
        </w:r>
        <w:r w:rsidRPr="002D583B">
          <w:rPr>
            <w:webHidden/>
          </w:rPr>
          <w:instrText xml:space="preserve"> PAGEREF _Toc195824212 \h </w:instrText>
        </w:r>
        <w:r w:rsidRPr="002D583B">
          <w:rPr>
            <w:webHidden/>
          </w:rPr>
        </w:r>
        <w:r w:rsidRPr="002D583B">
          <w:rPr>
            <w:webHidden/>
          </w:rPr>
          <w:fldChar w:fldCharType="separate"/>
        </w:r>
        <w:r w:rsidRPr="002D583B">
          <w:rPr>
            <w:webHidden/>
          </w:rPr>
          <w:t>4</w:t>
        </w:r>
        <w:r w:rsidRPr="002D583B">
          <w:rPr>
            <w:webHidden/>
          </w:rPr>
          <w:fldChar w:fldCharType="end"/>
        </w:r>
      </w:hyperlink>
    </w:p>
    <w:p w14:paraId="37D1EAC7" w14:textId="3612C2AC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13" w:history="1">
        <w:r w:rsidR="00E4578A" w:rsidRPr="002D583B">
          <w:rPr>
            <w:rStyle w:val="Hyperlink"/>
          </w:rPr>
          <w:t>1.1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Svrha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_Toc195824213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0B28B4E1" w14:textId="04B36A0D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14" w:history="1">
        <w:r w:rsidR="00E4578A" w:rsidRPr="002D583B">
          <w:rPr>
            <w:rStyle w:val="Hyperlink"/>
          </w:rPr>
          <w:t>1.2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Opseg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_Toc195824214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33AFD463" w14:textId="5EB7F698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15" w:history="1">
        <w:r w:rsidR="00E4578A" w:rsidRPr="002D583B">
          <w:rPr>
            <w:rStyle w:val="Hyperlink"/>
          </w:rPr>
          <w:t>1.3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Definicije, akronimi i skraćenice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_Toc195824215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7B7399BA" w14:textId="26855BDE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16" w:history="1">
        <w:r w:rsidR="00E4578A" w:rsidRPr="002D583B">
          <w:rPr>
            <w:rStyle w:val="Hyperlink"/>
          </w:rPr>
          <w:t>1.4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Reference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_Toc195824216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1CDD6484" w14:textId="78976BC3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17" w:history="1">
        <w:r w:rsidR="00E4578A" w:rsidRPr="002D583B">
          <w:rPr>
            <w:rStyle w:val="Hyperlink"/>
          </w:rPr>
          <w:t>1.5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Pregled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_Toc195824217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7465DDD0" w14:textId="63B5A7BB" w:rsidR="00E4578A" w:rsidRPr="002D583B" w:rsidRDefault="003C77F7">
      <w:pPr>
        <w:pStyle w:val="TOC1"/>
        <w:tabs>
          <w:tab w:val="left" w:pos="432"/>
        </w:tabs>
        <w:rPr>
          <w:sz w:val="22"/>
          <w:szCs w:val="22"/>
          <w:lang w:val="en-US"/>
        </w:rPr>
      </w:pPr>
      <w:hyperlink w:anchor="_Toc195824218" w:history="1">
        <w:r w:rsidR="00E4578A" w:rsidRPr="002D583B">
          <w:rPr>
            <w:rStyle w:val="Hyperlink"/>
          </w:rPr>
          <w:t>2.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Opšte smjernice za dizajn i implementaciju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_Toc195824218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02FB67CE" w14:textId="559E5607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19" w:history="1">
        <w:r w:rsidR="00E4578A" w:rsidRPr="002D583B">
          <w:rPr>
            <w:rStyle w:val="Hyperlink"/>
          </w:rPr>
          <w:t>2.1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Mapiranje od dizajna do implementacije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_Toc195824219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01CA0B67" w14:textId="595C30E1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0" w:history="1">
        <w:r w:rsidR="00E4578A" w:rsidRPr="002D583B">
          <w:rPr>
            <w:rStyle w:val="Hyperlink"/>
          </w:rPr>
          <w:t>2.2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Specificiranje interfejsa za podsisteme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_Toc195824220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3F241F6C" w14:textId="3BA1D04B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1" w:history="1">
        <w:r w:rsidR="00E4578A" w:rsidRPr="002D583B">
          <w:rPr>
            <w:rStyle w:val="Hyperlink"/>
          </w:rPr>
          <w:t>2.3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Dokumentovanje operacija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_Toc195824221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67D65B21" w14:textId="68199171" w:rsidR="00E4578A" w:rsidRPr="002D583B" w:rsidRDefault="003C77F7" w:rsidP="00E7425E">
      <w:pPr>
        <w:pStyle w:val="TOC2"/>
        <w:tabs>
          <w:tab w:val="left" w:pos="1000"/>
        </w:tabs>
        <w:ind w:left="1000" w:hanging="568"/>
        <w:rPr>
          <w:sz w:val="22"/>
          <w:szCs w:val="22"/>
          <w:lang w:val="en-US"/>
        </w:rPr>
      </w:pPr>
      <w:hyperlink w:anchor="_Toc195824222" w:history="1">
        <w:r w:rsidR="00E4578A" w:rsidRPr="002D583B">
          <w:rPr>
            <w:rStyle w:val="Hyperlink"/>
            <w:bCs/>
          </w:rPr>
          <w:t>2.4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 xml:space="preserve">Dokumentovanje poruka </w:t>
        </w:r>
        <w:r w:rsidR="00E4578A" w:rsidRPr="002D583B">
          <w:rPr>
            <w:rStyle w:val="Hyperlink"/>
            <w:bCs/>
          </w:rPr>
          <w:t>Umesto dokumentovanja parametara poruka, fokus je na evidentiranju konkretnih poruka i njihovog konteksta u kojem se javljaju.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_Toc195824222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4</w:t>
        </w:r>
        <w:r w:rsidR="00E4578A" w:rsidRPr="002D583B">
          <w:rPr>
            <w:webHidden/>
          </w:rPr>
          <w:fldChar w:fldCharType="end"/>
        </w:r>
      </w:hyperlink>
    </w:p>
    <w:p w14:paraId="2572DE93" w14:textId="296A5250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3" w:history="1">
        <w:r w:rsidR="00E4578A" w:rsidRPr="002D583B">
          <w:rPr>
            <w:rStyle w:val="Hyperlink"/>
          </w:rPr>
          <w:t>2.5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Detekcija, upravljanje i izvještaji o greškama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_Toc195824223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42D18239" w14:textId="719839FD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4" w:history="1">
        <w:r w:rsidR="00E4578A" w:rsidRPr="002D583B">
          <w:rPr>
            <w:rStyle w:val="Hyperlink"/>
          </w:rPr>
          <w:t>2.6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Upravljanje memorijom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_Toc195824224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7A7D8FDB" w14:textId="550A60A5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5" w:history="1">
        <w:r w:rsidR="00E4578A" w:rsidRPr="002D583B">
          <w:rPr>
            <w:rStyle w:val="Hyperlink"/>
          </w:rPr>
          <w:t>2.7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Distribucija softvera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_Toc195824225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3E04CBE1" w14:textId="4C3A8EC7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6" w:history="1">
        <w:r w:rsidR="00E4578A" w:rsidRPr="002D583B">
          <w:rPr>
            <w:rStyle w:val="Hyperlink"/>
          </w:rPr>
          <w:t>2.8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Predstavljanje komponenti za višekratnu upotrebu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_Toc195824226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590E5260" w14:textId="232DC64F" w:rsidR="00E4578A" w:rsidRPr="002D583B" w:rsidRDefault="003C77F7">
      <w:pPr>
        <w:pStyle w:val="TOC2"/>
        <w:tabs>
          <w:tab w:val="left" w:pos="1000"/>
        </w:tabs>
        <w:rPr>
          <w:sz w:val="22"/>
          <w:szCs w:val="22"/>
          <w:lang w:val="en-US"/>
        </w:rPr>
      </w:pPr>
      <w:hyperlink w:anchor="_Toc195824227" w:history="1">
        <w:r w:rsidR="00E4578A" w:rsidRPr="002D583B">
          <w:rPr>
            <w:rStyle w:val="Hyperlink"/>
          </w:rPr>
          <w:t>2.9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Korišćenje već postojećih biblioteka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_Toc195824227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157B0C56" w14:textId="594A24F8" w:rsidR="00E4578A" w:rsidRPr="002D583B" w:rsidRDefault="003C77F7">
      <w:pPr>
        <w:pStyle w:val="TOC2"/>
        <w:tabs>
          <w:tab w:val="left" w:pos="1200"/>
        </w:tabs>
        <w:rPr>
          <w:sz w:val="22"/>
          <w:szCs w:val="22"/>
          <w:lang w:val="en-US"/>
        </w:rPr>
      </w:pPr>
      <w:hyperlink w:anchor="_Toc195824228" w:history="1">
        <w:r w:rsidR="00E4578A" w:rsidRPr="002D583B">
          <w:rPr>
            <w:rStyle w:val="Hyperlink"/>
          </w:rPr>
          <w:t>2.10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Ponovna iskoristivost komponenti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_Toc195824228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2C950274" w14:textId="1C6CB5EF" w:rsidR="00E4578A" w:rsidRPr="002D583B" w:rsidRDefault="003C77F7">
      <w:pPr>
        <w:pStyle w:val="TOC1"/>
        <w:tabs>
          <w:tab w:val="left" w:pos="432"/>
        </w:tabs>
        <w:rPr>
          <w:sz w:val="22"/>
          <w:szCs w:val="22"/>
          <w:lang w:val="en-US"/>
        </w:rPr>
      </w:pPr>
      <w:hyperlink w:anchor="_Toc195824229" w:history="1">
        <w:r w:rsidR="00E4578A" w:rsidRPr="002D583B">
          <w:rPr>
            <w:rStyle w:val="Hyperlink"/>
          </w:rPr>
          <w:t>3.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Smjernice za dizajn baze podataka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_Toc195824229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6B8BF35B" w14:textId="32434F3B" w:rsidR="00E4578A" w:rsidRPr="002D583B" w:rsidRDefault="003C77F7">
      <w:pPr>
        <w:pStyle w:val="TOC1"/>
        <w:tabs>
          <w:tab w:val="left" w:pos="432"/>
        </w:tabs>
        <w:rPr>
          <w:sz w:val="22"/>
          <w:szCs w:val="22"/>
          <w:lang w:val="en-US"/>
        </w:rPr>
      </w:pPr>
      <w:hyperlink w:anchor="_Toc195824230" w:history="1">
        <w:r w:rsidR="00E4578A" w:rsidRPr="002D583B">
          <w:rPr>
            <w:rStyle w:val="Hyperlink"/>
          </w:rPr>
          <w:t>4.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Smjernice za dizajn arhitekture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_Toc195824230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7303D461" w14:textId="35C685F7" w:rsidR="00E4578A" w:rsidRPr="002D583B" w:rsidRDefault="003C77F7">
      <w:pPr>
        <w:pStyle w:val="TOC1"/>
        <w:tabs>
          <w:tab w:val="left" w:pos="432"/>
        </w:tabs>
        <w:rPr>
          <w:sz w:val="22"/>
          <w:szCs w:val="22"/>
          <w:lang w:val="en-US"/>
        </w:rPr>
      </w:pPr>
      <w:hyperlink w:anchor="_Toc195824231" w:history="1">
        <w:r w:rsidR="00E4578A" w:rsidRPr="002D583B">
          <w:rPr>
            <w:rStyle w:val="Hyperlink"/>
          </w:rPr>
          <w:t>5.</w:t>
        </w:r>
        <w:r w:rsidR="00E4578A" w:rsidRPr="002D583B">
          <w:rPr>
            <w:sz w:val="22"/>
            <w:szCs w:val="22"/>
            <w:lang w:val="en-US"/>
          </w:rPr>
          <w:tab/>
        </w:r>
        <w:r w:rsidR="00E4578A" w:rsidRPr="002D583B">
          <w:rPr>
            <w:rStyle w:val="Hyperlink"/>
          </w:rPr>
          <w:t>UML Stereotipi</w:t>
        </w:r>
        <w:r w:rsidR="00E4578A" w:rsidRPr="002D583B">
          <w:rPr>
            <w:webHidden/>
          </w:rPr>
          <w:tab/>
        </w:r>
        <w:r w:rsidR="00E4578A" w:rsidRPr="002D583B">
          <w:rPr>
            <w:webHidden/>
          </w:rPr>
          <w:fldChar w:fldCharType="begin"/>
        </w:r>
        <w:r w:rsidR="00E4578A" w:rsidRPr="002D583B">
          <w:rPr>
            <w:webHidden/>
          </w:rPr>
          <w:instrText xml:space="preserve"> PAGEREF _Toc195824231 \h </w:instrText>
        </w:r>
        <w:r w:rsidR="00E4578A" w:rsidRPr="002D583B">
          <w:rPr>
            <w:webHidden/>
          </w:rPr>
        </w:r>
        <w:r w:rsidR="00E4578A" w:rsidRPr="002D583B">
          <w:rPr>
            <w:webHidden/>
          </w:rPr>
          <w:fldChar w:fldCharType="separate"/>
        </w:r>
        <w:r w:rsidR="00E4578A" w:rsidRPr="002D583B">
          <w:rPr>
            <w:webHidden/>
          </w:rPr>
          <w:t>5</w:t>
        </w:r>
        <w:r w:rsidR="00E4578A" w:rsidRPr="002D583B">
          <w:rPr>
            <w:webHidden/>
          </w:rPr>
          <w:fldChar w:fldCharType="end"/>
        </w:r>
      </w:hyperlink>
    </w:p>
    <w:p w14:paraId="2E4D6DCB" w14:textId="74F783D9" w:rsidR="00E4578A" w:rsidRPr="002D583B" w:rsidRDefault="00E4578A">
      <w:r w:rsidRPr="002D583B">
        <w:rPr>
          <w:b/>
          <w:bCs/>
        </w:rPr>
        <w:fldChar w:fldCharType="end"/>
      </w:r>
    </w:p>
    <w:p w14:paraId="1086F50F" w14:textId="2BC73E35" w:rsidR="000C6B42" w:rsidRPr="002D583B" w:rsidRDefault="002234FC">
      <w:pPr>
        <w:pStyle w:val="Title"/>
        <w:rPr>
          <w:rFonts w:ascii="Times New Roman" w:hAnsi="Times New Roman"/>
          <w:noProof w:val="0"/>
        </w:rPr>
      </w:pPr>
      <w:r w:rsidRPr="002D583B">
        <w:rPr>
          <w:rFonts w:ascii="Times New Roman" w:hAnsi="Times New Roman"/>
          <w:noProof w:val="0"/>
        </w:rPr>
        <w:br w:type="page"/>
      </w:r>
      <w:r w:rsidR="00482A5A" w:rsidRPr="002D583B">
        <w:rPr>
          <w:rFonts w:ascii="Times New Roman" w:hAnsi="Times New Roman"/>
          <w:noProof w:val="0"/>
        </w:rPr>
        <w:t>Smjernice za dizajn</w:t>
      </w:r>
    </w:p>
    <w:p w14:paraId="2473FCC5" w14:textId="52F45F49" w:rsidR="000C6B42" w:rsidRPr="002D583B" w:rsidRDefault="00482A5A" w:rsidP="002D583B">
      <w:pPr>
        <w:pStyle w:val="Heading1"/>
        <w:ind w:left="284" w:hanging="284"/>
        <w:rPr>
          <w:rFonts w:ascii="Times New Roman" w:hAnsi="Times New Roman"/>
          <w:noProof w:val="0"/>
        </w:rPr>
      </w:pPr>
      <w:bookmarkStart w:id="0" w:name="_Toc195824212"/>
      <w:r w:rsidRPr="002D583B">
        <w:rPr>
          <w:rFonts w:ascii="Times New Roman" w:hAnsi="Times New Roman"/>
          <w:noProof w:val="0"/>
        </w:rPr>
        <w:t>Uvod</w:t>
      </w:r>
      <w:bookmarkEnd w:id="0"/>
    </w:p>
    <w:p w14:paraId="033CDA0F" w14:textId="38A82991" w:rsidR="000C6B42" w:rsidRPr="002D583B" w:rsidRDefault="00482A5A" w:rsidP="002D583B">
      <w:pPr>
        <w:pStyle w:val="Heading2"/>
        <w:ind w:hanging="436"/>
        <w:rPr>
          <w:rFonts w:ascii="Times New Roman" w:hAnsi="Times New Roman"/>
          <w:noProof w:val="0"/>
        </w:rPr>
      </w:pPr>
      <w:bookmarkStart w:id="1" w:name="_Toc195824213"/>
      <w:r w:rsidRPr="002D583B">
        <w:rPr>
          <w:rFonts w:ascii="Times New Roman" w:hAnsi="Times New Roman"/>
          <w:noProof w:val="0"/>
        </w:rPr>
        <w:t>Svrha</w:t>
      </w:r>
      <w:bookmarkEnd w:id="1"/>
    </w:p>
    <w:p w14:paraId="264F849B" w14:textId="5053906A" w:rsidR="00482A5A" w:rsidRPr="002D583B" w:rsidRDefault="0051523F" w:rsidP="0051523F">
      <w:pPr>
        <w:ind w:left="720"/>
        <w:jc w:val="both"/>
        <w:rPr>
          <w:noProof w:val="0"/>
        </w:rPr>
      </w:pPr>
      <w:r w:rsidRPr="002D583B">
        <w:rPr>
          <w:noProof w:val="0"/>
        </w:rPr>
        <w:t xml:space="preserve">Svrha smjernica za dizajn je definisanje jasnih smjernica, standarda za dizajn kao i konvencija i pravila koja će se koristiti kao vodič razvojnom timu G6 pri </w:t>
      </w:r>
      <w:r w:rsidR="000D5F8F" w:rsidRPr="002D583B">
        <w:rPr>
          <w:noProof w:val="0"/>
        </w:rPr>
        <w:t>projektovanju</w:t>
      </w:r>
      <w:r w:rsidRPr="002D583B">
        <w:rPr>
          <w:noProof w:val="0"/>
        </w:rPr>
        <w:t xml:space="preserve"> i izradi sistema za preduzeća za transport pošiljki „</w:t>
      </w:r>
      <w:r w:rsidRPr="002D583B">
        <w:rPr>
          <w:i/>
          <w:iCs/>
          <w:noProof w:val="0"/>
        </w:rPr>
        <w:t>Hermes</w:t>
      </w:r>
      <w:r w:rsidRPr="002D583B">
        <w:rPr>
          <w:noProof w:val="0"/>
        </w:rPr>
        <w:t>“.</w:t>
      </w:r>
    </w:p>
    <w:p w14:paraId="1B0FC161" w14:textId="6C7DEF83" w:rsidR="000C6B42" w:rsidRPr="002D583B" w:rsidRDefault="00482A5A" w:rsidP="002D583B">
      <w:pPr>
        <w:pStyle w:val="Heading2"/>
        <w:ind w:hanging="436"/>
        <w:rPr>
          <w:rFonts w:ascii="Times New Roman" w:hAnsi="Times New Roman"/>
          <w:noProof w:val="0"/>
        </w:rPr>
      </w:pPr>
      <w:bookmarkStart w:id="2" w:name="_Toc195824214"/>
      <w:r w:rsidRPr="002D583B">
        <w:rPr>
          <w:rFonts w:ascii="Times New Roman" w:hAnsi="Times New Roman"/>
          <w:noProof w:val="0"/>
        </w:rPr>
        <w:t>Opseg</w:t>
      </w:r>
      <w:bookmarkEnd w:id="2"/>
    </w:p>
    <w:p w14:paraId="365A59F8" w14:textId="2367DD56" w:rsidR="0051523F" w:rsidRPr="002D583B" w:rsidRDefault="0051523F" w:rsidP="00D5117F">
      <w:pPr>
        <w:ind w:left="720"/>
        <w:jc w:val="both"/>
        <w:rPr>
          <w:noProof w:val="0"/>
        </w:rPr>
      </w:pPr>
      <w:r w:rsidRPr="002D583B">
        <w:rPr>
          <w:noProof w:val="0"/>
        </w:rPr>
        <w:t>Smjernice za dizajn obuhvataju precizne smjernice vezane za projektovanje informacionog sistema, dizajn baze podataka kao i za dizajn arhitekture softverskog rješenja.</w:t>
      </w:r>
    </w:p>
    <w:p w14:paraId="62E40435" w14:textId="7CC14E18" w:rsidR="000C6B42" w:rsidRPr="002D583B" w:rsidRDefault="00482A5A" w:rsidP="002D583B">
      <w:pPr>
        <w:pStyle w:val="Heading2"/>
        <w:ind w:hanging="436"/>
        <w:rPr>
          <w:rFonts w:ascii="Times New Roman" w:hAnsi="Times New Roman"/>
          <w:noProof w:val="0"/>
        </w:rPr>
      </w:pPr>
      <w:bookmarkStart w:id="3" w:name="_Toc195824215"/>
      <w:r w:rsidRPr="002D583B">
        <w:rPr>
          <w:rFonts w:ascii="Times New Roman" w:hAnsi="Times New Roman"/>
          <w:noProof w:val="0"/>
        </w:rPr>
        <w:t>Definicije, akronimi i skraćenice</w:t>
      </w:r>
      <w:bookmarkEnd w:id="3"/>
    </w:p>
    <w:p w14:paraId="1EDDF811" w14:textId="448255B4" w:rsidR="0051523F" w:rsidRPr="002D583B" w:rsidRDefault="0051523F" w:rsidP="00D5117F">
      <w:pPr>
        <w:ind w:left="720"/>
        <w:jc w:val="both"/>
        <w:rPr>
          <w:noProof w:val="0"/>
        </w:rPr>
      </w:pPr>
      <w:r w:rsidRPr="002D583B">
        <w:rPr>
          <w:noProof w:val="0"/>
        </w:rPr>
        <w:t>Svi korišćeni nepoznati pojmovi, akronimi i skraćenice opisani su u dokumentu Riječnik[1].</w:t>
      </w:r>
    </w:p>
    <w:p w14:paraId="7FB2ADC6" w14:textId="62A2F991" w:rsidR="000C6B42" w:rsidRPr="002D583B" w:rsidRDefault="002234FC" w:rsidP="002D583B">
      <w:pPr>
        <w:pStyle w:val="Heading2"/>
        <w:ind w:hanging="436"/>
        <w:rPr>
          <w:rFonts w:ascii="Times New Roman" w:hAnsi="Times New Roman"/>
          <w:noProof w:val="0"/>
        </w:rPr>
      </w:pPr>
      <w:bookmarkStart w:id="4" w:name="_Toc456598590"/>
      <w:bookmarkStart w:id="5" w:name="_Toc456600921"/>
      <w:bookmarkStart w:id="6" w:name="_Toc505602477"/>
      <w:bookmarkStart w:id="7" w:name="_Toc195824216"/>
      <w:r w:rsidRPr="002D583B">
        <w:rPr>
          <w:rFonts w:ascii="Times New Roman" w:hAnsi="Times New Roman"/>
          <w:noProof w:val="0"/>
        </w:rPr>
        <w:t>Reference</w:t>
      </w:r>
      <w:bookmarkEnd w:id="4"/>
      <w:bookmarkEnd w:id="5"/>
      <w:bookmarkEnd w:id="6"/>
      <w:bookmarkEnd w:id="7"/>
    </w:p>
    <w:p w14:paraId="214D1AE6" w14:textId="52F2F895" w:rsidR="0051523F" w:rsidRPr="002D583B" w:rsidRDefault="0051523F" w:rsidP="00D5117F">
      <w:pPr>
        <w:ind w:left="1080"/>
        <w:jc w:val="both"/>
        <w:rPr>
          <w:noProof w:val="0"/>
        </w:rPr>
      </w:pPr>
      <w:r w:rsidRPr="002D583B">
        <w:rPr>
          <w:noProof w:val="0"/>
        </w:rPr>
        <w:t>[1]Riječnik</w:t>
      </w:r>
    </w:p>
    <w:p w14:paraId="4E373DCD" w14:textId="44E07BD9" w:rsidR="00AC3FED" w:rsidRPr="002D583B" w:rsidRDefault="00AC3FED" w:rsidP="00D5117F">
      <w:pPr>
        <w:ind w:left="1080"/>
        <w:jc w:val="both"/>
        <w:rPr>
          <w:rStyle w:val="Strong"/>
          <w:b w:val="0"/>
          <w:bCs w:val="0"/>
        </w:rPr>
      </w:pPr>
      <w:r w:rsidRPr="002D583B">
        <w:rPr>
          <w:rStyle w:val="Strong"/>
          <w:b w:val="0"/>
          <w:bCs w:val="0"/>
        </w:rPr>
        <w:t>[2]Smjernice za programiranje</w:t>
      </w:r>
    </w:p>
    <w:p w14:paraId="72FC04FA" w14:textId="19E93C80" w:rsidR="00E4578A" w:rsidRPr="002D583B" w:rsidRDefault="00E4578A" w:rsidP="00D5117F">
      <w:pPr>
        <w:ind w:left="1080"/>
        <w:jc w:val="both"/>
        <w:rPr>
          <w:noProof w:val="0"/>
        </w:rPr>
      </w:pPr>
      <w:r w:rsidRPr="002D583B">
        <w:rPr>
          <w:noProof w:val="0"/>
        </w:rPr>
        <w:t>[3]Dokument o arhitekturi softvera.</w:t>
      </w:r>
    </w:p>
    <w:p w14:paraId="10E6469D" w14:textId="30A1B5CC" w:rsidR="000C6B42" w:rsidRPr="002D583B" w:rsidRDefault="00482A5A" w:rsidP="002D583B">
      <w:pPr>
        <w:pStyle w:val="Heading2"/>
        <w:ind w:hanging="436"/>
        <w:rPr>
          <w:rFonts w:ascii="Times New Roman" w:hAnsi="Times New Roman"/>
          <w:noProof w:val="0"/>
        </w:rPr>
      </w:pPr>
      <w:bookmarkStart w:id="8" w:name="_Toc195824217"/>
      <w:r w:rsidRPr="002D583B">
        <w:rPr>
          <w:rFonts w:ascii="Times New Roman" w:hAnsi="Times New Roman"/>
          <w:noProof w:val="0"/>
        </w:rPr>
        <w:t>Pregled</w:t>
      </w:r>
      <w:bookmarkEnd w:id="8"/>
    </w:p>
    <w:p w14:paraId="39109806" w14:textId="7BEBDE44" w:rsidR="000D5F8F" w:rsidRPr="002D583B" w:rsidRDefault="000D5F8F" w:rsidP="00D5117F">
      <w:pPr>
        <w:ind w:left="720"/>
        <w:jc w:val="both"/>
        <w:rPr>
          <w:noProof w:val="0"/>
        </w:rPr>
      </w:pPr>
      <w:r w:rsidRPr="002D583B">
        <w:rPr>
          <w:noProof w:val="0"/>
        </w:rPr>
        <w:t xml:space="preserve">U nastavku dokumenta su opisani principi i strategije koje će se koristiti prilikom projektovanja i implementacije ključnih dijelova sistema. Smjernice za dizajn sistema su podijeljene na: </w:t>
      </w:r>
    </w:p>
    <w:p w14:paraId="46C81AAA" w14:textId="507C2ACE" w:rsidR="000D5F8F" w:rsidRPr="002D583B" w:rsidRDefault="000D5F8F" w:rsidP="00D5117F">
      <w:pPr>
        <w:numPr>
          <w:ilvl w:val="0"/>
          <w:numId w:val="30"/>
        </w:numPr>
        <w:jc w:val="both"/>
        <w:rPr>
          <w:noProof w:val="0"/>
        </w:rPr>
      </w:pPr>
      <w:r w:rsidRPr="002D583B">
        <w:rPr>
          <w:noProof w:val="0"/>
        </w:rPr>
        <w:t>Opšte smjernice za dizajn</w:t>
      </w:r>
    </w:p>
    <w:p w14:paraId="46830790" w14:textId="6BD4AA72" w:rsidR="000D5F8F" w:rsidRPr="002D583B" w:rsidRDefault="000D5F8F" w:rsidP="00D5117F">
      <w:pPr>
        <w:numPr>
          <w:ilvl w:val="0"/>
          <w:numId w:val="30"/>
        </w:numPr>
        <w:jc w:val="both"/>
        <w:rPr>
          <w:noProof w:val="0"/>
        </w:rPr>
      </w:pPr>
      <w:r w:rsidRPr="002D583B">
        <w:rPr>
          <w:noProof w:val="0"/>
        </w:rPr>
        <w:t>Smjernice za dizajn baze podataka</w:t>
      </w:r>
    </w:p>
    <w:p w14:paraId="589BD119" w14:textId="1A5F5267" w:rsidR="000D5F8F" w:rsidRPr="002D583B" w:rsidRDefault="000D5F8F" w:rsidP="00D5117F">
      <w:pPr>
        <w:numPr>
          <w:ilvl w:val="0"/>
          <w:numId w:val="30"/>
        </w:numPr>
        <w:jc w:val="both"/>
        <w:rPr>
          <w:noProof w:val="0"/>
        </w:rPr>
      </w:pPr>
      <w:r w:rsidRPr="002D583B">
        <w:rPr>
          <w:noProof w:val="0"/>
        </w:rPr>
        <w:t>Smjernice za dizajn arhitekture</w:t>
      </w:r>
    </w:p>
    <w:p w14:paraId="59F00949" w14:textId="13107F0C" w:rsidR="000C6B42" w:rsidRPr="002D583B" w:rsidRDefault="00482A5A" w:rsidP="002D583B">
      <w:pPr>
        <w:pStyle w:val="Heading1"/>
        <w:ind w:left="284" w:hanging="284"/>
        <w:rPr>
          <w:rFonts w:ascii="Times New Roman" w:hAnsi="Times New Roman"/>
          <w:noProof w:val="0"/>
        </w:rPr>
      </w:pPr>
      <w:bookmarkStart w:id="9" w:name="_Toc195824218"/>
      <w:r w:rsidRPr="002D583B">
        <w:rPr>
          <w:rFonts w:ascii="Times New Roman" w:hAnsi="Times New Roman"/>
          <w:noProof w:val="0"/>
        </w:rPr>
        <w:t>Opšte smjernice za dizajn i implementaciju</w:t>
      </w:r>
      <w:bookmarkEnd w:id="9"/>
    </w:p>
    <w:p w14:paraId="6417C3F5" w14:textId="77777777" w:rsidR="00EF24EC" w:rsidRPr="002D583B" w:rsidRDefault="00EF24EC" w:rsidP="002D583B">
      <w:pPr>
        <w:pStyle w:val="Heading2"/>
        <w:numPr>
          <w:ilvl w:val="1"/>
          <w:numId w:val="31"/>
        </w:numPr>
        <w:ind w:hanging="436"/>
        <w:rPr>
          <w:rFonts w:ascii="Times New Roman" w:hAnsi="Times New Roman"/>
          <w:noProof w:val="0"/>
        </w:rPr>
      </w:pPr>
      <w:bookmarkStart w:id="10" w:name="_Toc101462804"/>
      <w:bookmarkStart w:id="11" w:name="_Toc195824219"/>
      <w:r w:rsidRPr="002D583B">
        <w:rPr>
          <w:rFonts w:ascii="Times New Roman" w:hAnsi="Times New Roman"/>
          <w:noProof w:val="0"/>
        </w:rPr>
        <w:t>Mapiranje od dizajna do implementacije</w:t>
      </w:r>
      <w:bookmarkEnd w:id="10"/>
      <w:bookmarkEnd w:id="11"/>
    </w:p>
    <w:p w14:paraId="7EB418B5" w14:textId="1A25FDCB" w:rsidR="00D5117F" w:rsidRPr="002D583B" w:rsidRDefault="00D5117F" w:rsidP="00D5117F">
      <w:pPr>
        <w:pStyle w:val="NormalWeb"/>
        <w:ind w:left="720"/>
        <w:jc w:val="both"/>
        <w:rPr>
          <w:noProof w:val="0"/>
          <w:sz w:val="20"/>
          <w:szCs w:val="20"/>
          <w:lang w:val="sr-Latn-RS"/>
        </w:rPr>
      </w:pPr>
      <w:bookmarkStart w:id="12" w:name="_Toc101462805"/>
      <w:r w:rsidRPr="002D583B">
        <w:rPr>
          <w:noProof w:val="0"/>
          <w:sz w:val="20"/>
          <w:szCs w:val="20"/>
          <w:lang w:val="sr-Latn-RS"/>
        </w:rPr>
        <w:t xml:space="preserve">Za projektovanje informacionog sistem korišten je softverski alat </w:t>
      </w:r>
      <w:r w:rsidRPr="002D583B">
        <w:rPr>
          <w:rStyle w:val="Strong"/>
          <w:b w:val="0"/>
          <w:bCs w:val="0"/>
          <w:noProof w:val="0"/>
          <w:sz w:val="20"/>
          <w:szCs w:val="20"/>
          <w:lang w:val="sr-Latn-RS"/>
        </w:rPr>
        <w:t xml:space="preserve">SAP </w:t>
      </w:r>
      <w:proofErr w:type="spellStart"/>
      <w:r w:rsidRPr="002D583B">
        <w:rPr>
          <w:rStyle w:val="Strong"/>
          <w:b w:val="0"/>
          <w:bCs w:val="0"/>
          <w:noProof w:val="0"/>
          <w:sz w:val="20"/>
          <w:szCs w:val="20"/>
          <w:lang w:val="sr-Latn-RS"/>
        </w:rPr>
        <w:t>PowerDesigner</w:t>
      </w:r>
      <w:proofErr w:type="spellEnd"/>
      <w:r w:rsidRPr="002D583B">
        <w:rPr>
          <w:noProof w:val="0"/>
          <w:sz w:val="20"/>
          <w:szCs w:val="20"/>
          <w:lang w:val="sr-Latn-RS"/>
        </w:rPr>
        <w:t xml:space="preserve"> koji omogućava efikasno modelovanje i upravljanje izradom softverskog sistema. Sistem se </w:t>
      </w:r>
      <w:r w:rsidRPr="002D583B">
        <w:rPr>
          <w:sz w:val="20"/>
          <w:szCs w:val="20"/>
          <w:lang w:val="sr-Latn-RS"/>
        </w:rPr>
        <w:t>prvenstveno</w:t>
      </w:r>
      <w:r w:rsidRPr="002D583B">
        <w:rPr>
          <w:noProof w:val="0"/>
          <w:sz w:val="20"/>
          <w:szCs w:val="20"/>
          <w:lang w:val="sr-Latn-RS"/>
        </w:rPr>
        <w:t xml:space="preserve"> kreira na apstraktnom nivou, gd</w:t>
      </w:r>
      <w:r w:rsidRPr="002D583B">
        <w:rPr>
          <w:sz w:val="20"/>
          <w:szCs w:val="20"/>
          <w:lang w:val="sr-Latn-RS"/>
        </w:rPr>
        <w:t>j</w:t>
      </w:r>
      <w:r w:rsidRPr="002D583B">
        <w:rPr>
          <w:noProof w:val="0"/>
          <w:sz w:val="20"/>
          <w:szCs w:val="20"/>
          <w:lang w:val="sr-Latn-RS"/>
        </w:rPr>
        <w:t>e se definiš</w:t>
      </w:r>
      <w:r w:rsidRPr="002D583B">
        <w:rPr>
          <w:sz w:val="20"/>
          <w:szCs w:val="20"/>
          <w:lang w:val="sr-Latn-RS"/>
        </w:rPr>
        <w:t>e</w:t>
      </w:r>
      <w:r w:rsidRPr="002D583B">
        <w:rPr>
          <w:noProof w:val="0"/>
          <w:sz w:val="20"/>
          <w:szCs w:val="20"/>
          <w:lang w:val="sr-Latn-RS"/>
        </w:rPr>
        <w:t xml:space="preserve"> njegova struktura i ključne komponente, nakon čega se direktno prelazi na kod. Kostur sistema se generiše iz modela, čime se ubrzava razvoj i smanjuje mogućnost grešaka.</w:t>
      </w:r>
    </w:p>
    <w:p w14:paraId="5E24DA6D" w14:textId="0F007D4C" w:rsidR="00D5117F" w:rsidRPr="002D583B" w:rsidRDefault="00D5117F" w:rsidP="00D5117F">
      <w:pPr>
        <w:pStyle w:val="NormalWeb"/>
        <w:ind w:left="720"/>
        <w:jc w:val="both"/>
        <w:rPr>
          <w:noProof w:val="0"/>
          <w:sz w:val="20"/>
          <w:szCs w:val="20"/>
          <w:lang w:val="sr-Latn-RS"/>
        </w:rPr>
      </w:pPr>
      <w:r w:rsidRPr="002D583B">
        <w:rPr>
          <w:noProof w:val="0"/>
          <w:sz w:val="20"/>
          <w:szCs w:val="20"/>
          <w:lang w:val="sr-Latn-RS"/>
        </w:rPr>
        <w:t xml:space="preserve">Baza podataka se takođe projektuje pomoću </w:t>
      </w:r>
      <w:r w:rsidRPr="002D583B">
        <w:rPr>
          <w:sz w:val="20"/>
          <w:szCs w:val="20"/>
          <w:lang w:val="sr-Latn-RS"/>
        </w:rPr>
        <w:t xml:space="preserve">softverskog alata </w:t>
      </w:r>
      <w:r w:rsidRPr="002D583B">
        <w:rPr>
          <w:noProof w:val="0"/>
          <w:sz w:val="20"/>
          <w:szCs w:val="20"/>
          <w:lang w:val="sr-Latn-RS"/>
        </w:rPr>
        <w:t xml:space="preserve">SAP </w:t>
      </w:r>
      <w:proofErr w:type="spellStart"/>
      <w:r w:rsidRPr="002D583B">
        <w:rPr>
          <w:noProof w:val="0"/>
          <w:sz w:val="20"/>
          <w:szCs w:val="20"/>
          <w:lang w:val="sr-Latn-RS"/>
        </w:rPr>
        <w:t>PowerDesigner</w:t>
      </w:r>
      <w:proofErr w:type="spellEnd"/>
      <w:r w:rsidRPr="002D583B">
        <w:rPr>
          <w:sz w:val="20"/>
          <w:szCs w:val="20"/>
          <w:lang w:val="sr-Latn-RS"/>
        </w:rPr>
        <w:t xml:space="preserve"> </w:t>
      </w:r>
      <w:r w:rsidRPr="002D583B">
        <w:rPr>
          <w:noProof w:val="0"/>
          <w:sz w:val="20"/>
          <w:szCs w:val="20"/>
          <w:lang w:val="sr-Latn-RS"/>
        </w:rPr>
        <w:t>omogućavajući optimalnu organizaciju podataka i njihovu integraciju sa aplikacijom. Ovaj pristup doprinosi sistematičnom razvoju softverskog rešenja, poboljšava preglednost arhitekture i olakšava održavanje sistema.</w:t>
      </w:r>
    </w:p>
    <w:p w14:paraId="765B9912" w14:textId="77777777" w:rsidR="00EF24EC" w:rsidRPr="002D583B" w:rsidRDefault="00EF24EC" w:rsidP="002D583B">
      <w:pPr>
        <w:pStyle w:val="Heading2"/>
        <w:numPr>
          <w:ilvl w:val="1"/>
          <w:numId w:val="31"/>
        </w:numPr>
        <w:ind w:hanging="436"/>
        <w:rPr>
          <w:rFonts w:ascii="Times New Roman" w:hAnsi="Times New Roman"/>
          <w:noProof w:val="0"/>
        </w:rPr>
      </w:pPr>
      <w:bookmarkStart w:id="13" w:name="_Toc195824220"/>
      <w:r w:rsidRPr="002D583B">
        <w:rPr>
          <w:rFonts w:ascii="Times New Roman" w:hAnsi="Times New Roman"/>
          <w:noProof w:val="0"/>
        </w:rPr>
        <w:t>Specificiranje interfejsa za podsisteme</w:t>
      </w:r>
      <w:bookmarkEnd w:id="12"/>
      <w:bookmarkEnd w:id="13"/>
    </w:p>
    <w:p w14:paraId="330C2BDF" w14:textId="77777777" w:rsidR="00EF24EC" w:rsidRPr="002D583B" w:rsidRDefault="00EF24EC" w:rsidP="00EF24EC">
      <w:pPr>
        <w:ind w:left="720"/>
        <w:rPr>
          <w:noProof w:val="0"/>
        </w:rPr>
      </w:pPr>
      <w:r w:rsidRPr="002D583B">
        <w:rPr>
          <w:noProof w:val="0"/>
        </w:rPr>
        <w:t>Svi podsistemi koji čine cijelinu projektovanog informacionog sistema modeluju se odvojeno od modela osnovnog sistema.</w:t>
      </w:r>
    </w:p>
    <w:p w14:paraId="74FBC5E0" w14:textId="77777777" w:rsidR="00EF24EC" w:rsidRPr="002D583B" w:rsidRDefault="00EF24EC" w:rsidP="002D583B">
      <w:pPr>
        <w:pStyle w:val="Heading2"/>
        <w:numPr>
          <w:ilvl w:val="1"/>
          <w:numId w:val="31"/>
        </w:numPr>
        <w:ind w:hanging="436"/>
        <w:rPr>
          <w:rFonts w:ascii="Times New Roman" w:hAnsi="Times New Roman"/>
          <w:noProof w:val="0"/>
        </w:rPr>
      </w:pPr>
      <w:bookmarkStart w:id="14" w:name="_Toc101462806"/>
      <w:bookmarkStart w:id="15" w:name="_Toc195824221"/>
      <w:r w:rsidRPr="002D583B">
        <w:rPr>
          <w:rFonts w:ascii="Times New Roman" w:hAnsi="Times New Roman"/>
          <w:noProof w:val="0"/>
        </w:rPr>
        <w:t>Dokumentovanje operacija</w:t>
      </w:r>
      <w:bookmarkEnd w:id="14"/>
      <w:bookmarkEnd w:id="15"/>
    </w:p>
    <w:p w14:paraId="5C7164E3" w14:textId="5343AA70" w:rsidR="00D5117F" w:rsidRPr="002D583B" w:rsidRDefault="00D5117F" w:rsidP="00D5117F">
      <w:pPr>
        <w:pStyle w:val="NormalWeb"/>
        <w:ind w:left="720"/>
        <w:jc w:val="both"/>
        <w:rPr>
          <w:sz w:val="20"/>
          <w:szCs w:val="20"/>
          <w:lang w:val="sr-Latn-RS"/>
        </w:rPr>
      </w:pPr>
      <w:bookmarkStart w:id="16" w:name="_Toc101462807"/>
      <w:r w:rsidRPr="002D583B">
        <w:rPr>
          <w:sz w:val="20"/>
          <w:szCs w:val="20"/>
          <w:lang w:val="sr-Latn-RS"/>
        </w:rPr>
        <w:t>Kvalitetna dokumentacija osigurava dugoročnu održivost sistema i olakšava rad programerima.</w:t>
      </w:r>
      <w:r w:rsidR="00AC3FED" w:rsidRPr="002D583B">
        <w:rPr>
          <w:sz w:val="20"/>
          <w:szCs w:val="20"/>
          <w:lang w:val="sr-Latn-RS"/>
        </w:rPr>
        <w:t>Kroz</w:t>
      </w:r>
      <w:r w:rsidRPr="002D583B">
        <w:rPr>
          <w:sz w:val="20"/>
          <w:szCs w:val="20"/>
          <w:lang w:val="sr-Latn-RS"/>
        </w:rPr>
        <w:t xml:space="preserve"> </w:t>
      </w:r>
      <w:r w:rsidRPr="002D583B">
        <w:rPr>
          <w:rStyle w:val="Strong"/>
          <w:b w:val="0"/>
          <w:bCs w:val="0"/>
          <w:sz w:val="20"/>
          <w:szCs w:val="20"/>
          <w:lang w:val="sr-Latn-RS"/>
        </w:rPr>
        <w:t>JavaDoc dokumentacij</w:t>
      </w:r>
      <w:r w:rsidR="00AC3FED" w:rsidRPr="002D583B">
        <w:rPr>
          <w:rStyle w:val="Strong"/>
          <w:b w:val="0"/>
          <w:bCs w:val="0"/>
          <w:sz w:val="20"/>
          <w:szCs w:val="20"/>
          <w:lang w:val="sr-Latn-RS"/>
        </w:rPr>
        <w:t>u</w:t>
      </w:r>
      <w:r w:rsidRPr="002D583B">
        <w:rPr>
          <w:rStyle w:val="Strong"/>
          <w:b w:val="0"/>
          <w:bCs w:val="0"/>
          <w:sz w:val="20"/>
          <w:szCs w:val="20"/>
          <w:lang w:val="sr-Latn-RS"/>
        </w:rPr>
        <w:t xml:space="preserve"> </w:t>
      </w:r>
      <w:r w:rsidR="00AC3FED" w:rsidRPr="002D583B">
        <w:rPr>
          <w:rStyle w:val="Strong"/>
          <w:b w:val="0"/>
          <w:bCs w:val="0"/>
          <w:sz w:val="20"/>
          <w:szCs w:val="20"/>
          <w:lang w:val="sr-Latn-RS"/>
        </w:rPr>
        <w:t>su opisane</w:t>
      </w:r>
      <w:r w:rsidRPr="002D583B">
        <w:rPr>
          <w:sz w:val="20"/>
          <w:szCs w:val="20"/>
          <w:lang w:val="sr-Latn-RS"/>
        </w:rPr>
        <w:t xml:space="preserve"> klas</w:t>
      </w:r>
      <w:r w:rsidR="00AC3FED" w:rsidRPr="002D583B">
        <w:rPr>
          <w:sz w:val="20"/>
          <w:szCs w:val="20"/>
          <w:lang w:val="sr-Latn-RS"/>
        </w:rPr>
        <w:t>e</w:t>
      </w:r>
      <w:r w:rsidRPr="002D583B">
        <w:rPr>
          <w:sz w:val="20"/>
          <w:szCs w:val="20"/>
          <w:lang w:val="sr-Latn-RS"/>
        </w:rPr>
        <w:t>, metod</w:t>
      </w:r>
      <w:r w:rsidR="00AC3FED" w:rsidRPr="002D583B">
        <w:rPr>
          <w:sz w:val="20"/>
          <w:szCs w:val="20"/>
          <w:lang w:val="sr-Latn-RS"/>
        </w:rPr>
        <w:t>e kao i</w:t>
      </w:r>
      <w:r w:rsidRPr="002D583B">
        <w:rPr>
          <w:sz w:val="20"/>
          <w:szCs w:val="20"/>
          <w:lang w:val="sr-Latn-RS"/>
        </w:rPr>
        <w:t xml:space="preserve"> parametar</w:t>
      </w:r>
      <w:r w:rsidR="00AC3FED" w:rsidRPr="002D583B">
        <w:rPr>
          <w:sz w:val="20"/>
          <w:szCs w:val="20"/>
          <w:lang w:val="sr-Latn-RS"/>
        </w:rPr>
        <w:t>i</w:t>
      </w:r>
      <w:r w:rsidRPr="002D583B">
        <w:rPr>
          <w:sz w:val="20"/>
          <w:szCs w:val="20"/>
          <w:lang w:val="sr-Latn-RS"/>
        </w:rPr>
        <w:t xml:space="preserve"> i povratni</w:t>
      </w:r>
      <w:r w:rsidR="00AC3FED" w:rsidRPr="002D583B">
        <w:rPr>
          <w:sz w:val="20"/>
          <w:szCs w:val="20"/>
          <w:lang w:val="sr-Latn-RS"/>
        </w:rPr>
        <w:t>e</w:t>
      </w:r>
      <w:r w:rsidRPr="002D583B">
        <w:rPr>
          <w:sz w:val="20"/>
          <w:szCs w:val="20"/>
          <w:lang w:val="sr-Latn-RS"/>
        </w:rPr>
        <w:t xml:space="preserve"> vrijednosti, dok inline komentari pomažu pri implementaciji. Pravila imenovanja elemenata u kodu definisana su u dokumentu </w:t>
      </w:r>
      <w:r w:rsidRPr="002D583B">
        <w:rPr>
          <w:rStyle w:val="Strong"/>
          <w:b w:val="0"/>
          <w:bCs w:val="0"/>
          <w:sz w:val="20"/>
          <w:szCs w:val="20"/>
          <w:lang w:val="sr-Latn-RS"/>
        </w:rPr>
        <w:t>Smjernice za programiranje</w:t>
      </w:r>
      <w:r w:rsidR="00AC3FED" w:rsidRPr="002D583B">
        <w:rPr>
          <w:rStyle w:val="Strong"/>
          <w:b w:val="0"/>
          <w:bCs w:val="0"/>
          <w:sz w:val="20"/>
          <w:szCs w:val="20"/>
          <w:lang w:val="sr-Latn-RS"/>
        </w:rPr>
        <w:t>[2]</w:t>
      </w:r>
      <w:r w:rsidRPr="002D583B">
        <w:rPr>
          <w:sz w:val="20"/>
          <w:szCs w:val="20"/>
          <w:lang w:val="sr-Latn-RS"/>
        </w:rPr>
        <w:t>.</w:t>
      </w:r>
    </w:p>
    <w:p w14:paraId="06E2C9FD" w14:textId="181667E4" w:rsidR="00F43ADC" w:rsidRPr="002D583B" w:rsidRDefault="0065305E" w:rsidP="002D583B">
      <w:pPr>
        <w:pStyle w:val="Heading2"/>
        <w:ind w:hanging="436"/>
        <w:rPr>
          <w:rFonts w:ascii="Times New Roman" w:hAnsi="Times New Roman"/>
          <w:b w:val="0"/>
          <w:bCs/>
        </w:rPr>
      </w:pPr>
      <w:bookmarkStart w:id="17" w:name="_Toc195824222"/>
      <w:bookmarkEnd w:id="16"/>
      <w:r w:rsidRPr="002D583B">
        <w:rPr>
          <w:rFonts w:ascii="Times New Roman" w:hAnsi="Times New Roman"/>
        </w:rPr>
        <w:t>Dokumentovanje poruka</w:t>
      </w:r>
      <w:r w:rsidRPr="002D583B">
        <w:rPr>
          <w:rFonts w:ascii="Times New Roman" w:hAnsi="Times New Roman"/>
        </w:rPr>
        <w:br/>
      </w:r>
      <w:r w:rsidRPr="002D583B">
        <w:rPr>
          <w:rFonts w:ascii="Times New Roman" w:hAnsi="Times New Roman"/>
          <w:b w:val="0"/>
          <w:bCs/>
        </w:rPr>
        <w:t>Umesto dokumentovanja parametara poruka, fokus je na evidentiranju konkretnih poruka i njihovog konteksta u kojem se javljaju.</w:t>
      </w:r>
      <w:bookmarkEnd w:id="17"/>
    </w:p>
    <w:p w14:paraId="00DCF1A4" w14:textId="392C20E2" w:rsidR="00F43ADC" w:rsidRPr="002D583B" w:rsidRDefault="00F43ADC" w:rsidP="00F43ADC"/>
    <w:p w14:paraId="6CF65BE9" w14:textId="77777777" w:rsidR="00F43ADC" w:rsidRPr="002D583B" w:rsidRDefault="00F43ADC" w:rsidP="00F43ADC"/>
    <w:p w14:paraId="688F7260" w14:textId="2FC367C8" w:rsidR="00F43ADC" w:rsidRPr="002D583B" w:rsidRDefault="00F43ADC" w:rsidP="002D583B">
      <w:pPr>
        <w:pStyle w:val="Heading2"/>
        <w:ind w:hanging="436"/>
        <w:rPr>
          <w:rFonts w:ascii="Times New Roman" w:hAnsi="Times New Roman"/>
        </w:rPr>
      </w:pPr>
      <w:bookmarkStart w:id="18" w:name="_Toc195824223"/>
      <w:r w:rsidRPr="002D583B">
        <w:rPr>
          <w:rFonts w:ascii="Times New Roman" w:hAnsi="Times New Roman"/>
        </w:rPr>
        <w:t>Detekcija, upravljanje i izvještaji o greškama</w:t>
      </w:r>
      <w:bookmarkEnd w:id="18"/>
    </w:p>
    <w:p w14:paraId="5C132D14" w14:textId="79BDFE5F" w:rsidR="0065305E" w:rsidRPr="002D583B" w:rsidRDefault="0065305E" w:rsidP="00F43ADC">
      <w:pPr>
        <w:ind w:left="720"/>
        <w:jc w:val="both"/>
      </w:pPr>
      <w:r w:rsidRPr="002D583B">
        <w:rPr>
          <w:bCs/>
        </w:rPr>
        <w:t>Sistem koristi mehanizam izuzetaka za obradu i upravljanje greškama. U segmentima sistema sa povećanim rizikom može se koristiti poseban parametar čija vrijednost određuje da li je operacija završena uspješno ili ne, omogućavajući tako precizno praćenje i postupanje u slučaju grešaka.</w:t>
      </w:r>
    </w:p>
    <w:p w14:paraId="383CF1B3" w14:textId="77777777" w:rsidR="00F43ADC" w:rsidRPr="002D583B" w:rsidRDefault="0065305E" w:rsidP="002D583B">
      <w:pPr>
        <w:pStyle w:val="Heading2"/>
        <w:ind w:hanging="436"/>
        <w:rPr>
          <w:rFonts w:ascii="Times New Roman" w:hAnsi="Times New Roman"/>
        </w:rPr>
      </w:pPr>
      <w:bookmarkStart w:id="19" w:name="_Toc195824224"/>
      <w:r w:rsidRPr="002D583B">
        <w:rPr>
          <w:rFonts w:ascii="Times New Roman" w:hAnsi="Times New Roman"/>
        </w:rPr>
        <w:t>Upravljanje memorijom</w:t>
      </w:r>
      <w:bookmarkEnd w:id="19"/>
    </w:p>
    <w:p w14:paraId="66B541FD" w14:textId="571B7CD8" w:rsidR="0065305E" w:rsidRPr="002D583B" w:rsidRDefault="0065305E" w:rsidP="00F43ADC">
      <w:pPr>
        <w:ind w:left="720"/>
      </w:pPr>
      <w:r w:rsidRPr="002D583B">
        <w:t>Optimizacija memorije se vrši korišćenjem ugrađenog mehanizma Java programskog jezika – Garbage Collector, koji automatski upravlja oslobađanjem neiskorištenih resursa.</w:t>
      </w:r>
    </w:p>
    <w:p w14:paraId="57268947" w14:textId="77777777" w:rsidR="00F43ADC" w:rsidRPr="002D583B" w:rsidRDefault="0065305E" w:rsidP="002D583B">
      <w:pPr>
        <w:pStyle w:val="Heading2"/>
        <w:ind w:hanging="436"/>
        <w:rPr>
          <w:rFonts w:ascii="Times New Roman" w:hAnsi="Times New Roman"/>
        </w:rPr>
      </w:pPr>
      <w:bookmarkStart w:id="20" w:name="_Toc195824225"/>
      <w:r w:rsidRPr="002D583B">
        <w:rPr>
          <w:rFonts w:ascii="Times New Roman" w:hAnsi="Times New Roman"/>
        </w:rPr>
        <w:t>Distribucija softvera</w:t>
      </w:r>
      <w:bookmarkEnd w:id="20"/>
    </w:p>
    <w:p w14:paraId="52B16C10" w14:textId="7166F5C8" w:rsidR="0065305E" w:rsidRPr="002D583B" w:rsidRDefault="0065305E" w:rsidP="00F43ADC">
      <w:pPr>
        <w:ind w:left="720"/>
      </w:pPr>
      <w:r w:rsidRPr="002D583B">
        <w:t>Softver za upravljanje informacionim sistemom distribuira se i instalira isključivo od strane ovlašćene osobe. Instalacija se vrši na više uređaja, dok se baza podataka smješta na servere koji se distribuiraju zajedno sa softverom.</w:t>
      </w:r>
    </w:p>
    <w:p w14:paraId="314E8A4F" w14:textId="2D1CCC52" w:rsidR="00F43ADC" w:rsidRPr="002D583B" w:rsidRDefault="0065305E" w:rsidP="002D583B">
      <w:pPr>
        <w:pStyle w:val="Heading2"/>
        <w:ind w:hanging="436"/>
        <w:rPr>
          <w:rFonts w:ascii="Times New Roman" w:hAnsi="Times New Roman"/>
        </w:rPr>
      </w:pPr>
      <w:bookmarkStart w:id="21" w:name="_Toc195824226"/>
      <w:r w:rsidRPr="002D583B">
        <w:rPr>
          <w:rFonts w:ascii="Times New Roman" w:hAnsi="Times New Roman"/>
        </w:rPr>
        <w:t>Predstavljanje komponenti za višekratnu upotrebu</w:t>
      </w:r>
      <w:bookmarkEnd w:id="21"/>
    </w:p>
    <w:p w14:paraId="7B8B83E4" w14:textId="301CB531" w:rsidR="0065305E" w:rsidRPr="002D583B" w:rsidRDefault="0065305E" w:rsidP="00F43ADC">
      <w:pPr>
        <w:ind w:left="720"/>
      </w:pPr>
      <w:r w:rsidRPr="002D583B">
        <w:t>Sve komponente koje su primijenjene prilikom razvoja sistema dizajnirane su od strane stručnog razvojnog tima, sa ciljem efikasnosti i prilagodljivosti.</w:t>
      </w:r>
    </w:p>
    <w:p w14:paraId="6246DB05" w14:textId="77777777" w:rsidR="00E4578A" w:rsidRPr="002D583B" w:rsidRDefault="0065305E" w:rsidP="002D583B">
      <w:pPr>
        <w:pStyle w:val="Heading2"/>
        <w:ind w:hanging="436"/>
        <w:rPr>
          <w:rFonts w:ascii="Times New Roman" w:hAnsi="Times New Roman"/>
        </w:rPr>
      </w:pPr>
      <w:bookmarkStart w:id="22" w:name="_Toc195824227"/>
      <w:r w:rsidRPr="002D583B">
        <w:rPr>
          <w:rFonts w:ascii="Times New Roman" w:hAnsi="Times New Roman"/>
        </w:rPr>
        <w:t>Korišćenje već postojećih biblioteka</w:t>
      </w:r>
      <w:bookmarkEnd w:id="22"/>
    </w:p>
    <w:p w14:paraId="324FB91D" w14:textId="534D285B" w:rsidR="0065305E" w:rsidRPr="002D583B" w:rsidRDefault="0065305E" w:rsidP="00E4578A">
      <w:pPr>
        <w:ind w:left="720"/>
      </w:pPr>
      <w:r w:rsidRPr="002D583B">
        <w:t>Tokom implementacije softverskog rješenja, primijenjene su ugrađene biblioteke korišćenog programskog jezika. Sve dodatno integrisane biblioteke su adekvatno dokumentovane kako bi osigurale transparentnost i dosljednost u razvoju.</w:t>
      </w:r>
    </w:p>
    <w:p w14:paraId="6E385247" w14:textId="77777777" w:rsidR="00E4578A" w:rsidRPr="002D583B" w:rsidRDefault="0065305E" w:rsidP="002D583B">
      <w:pPr>
        <w:pStyle w:val="Heading2"/>
        <w:ind w:hanging="436"/>
        <w:rPr>
          <w:rFonts w:ascii="Times New Roman" w:hAnsi="Times New Roman"/>
        </w:rPr>
      </w:pPr>
      <w:bookmarkStart w:id="23" w:name="_Toc195824228"/>
      <w:r w:rsidRPr="002D583B">
        <w:rPr>
          <w:rFonts w:ascii="Times New Roman" w:hAnsi="Times New Roman"/>
        </w:rPr>
        <w:t>Ponovna iskoristivost komponenti</w:t>
      </w:r>
      <w:bookmarkEnd w:id="23"/>
    </w:p>
    <w:p w14:paraId="377D6DF8" w14:textId="2A0DDAA4" w:rsidR="0065305E" w:rsidRPr="002D583B" w:rsidRDefault="0065305E" w:rsidP="00E4578A">
      <w:pPr>
        <w:ind w:left="720"/>
        <w:rPr>
          <w:sz w:val="24"/>
          <w:szCs w:val="24"/>
        </w:rPr>
      </w:pPr>
      <w:r w:rsidRPr="002D583B">
        <w:t>Određene generički projektovane komponente mogu se koristiti više puta, dok je cjelokupni sistem dizajniran kao jedinstvena struktura koja ne dozvoljava ponovnu upotrebu u drugom kontekstu.</w:t>
      </w:r>
    </w:p>
    <w:p w14:paraId="15E9116D" w14:textId="77777777" w:rsidR="000D5F8F" w:rsidRPr="002D583B" w:rsidRDefault="000D5F8F" w:rsidP="000D5F8F">
      <w:pPr>
        <w:pStyle w:val="BodyText"/>
        <w:ind w:left="1530"/>
        <w:rPr>
          <w:noProof w:val="0"/>
        </w:rPr>
      </w:pPr>
    </w:p>
    <w:p w14:paraId="69BB63E8" w14:textId="05FE78FB" w:rsidR="000C6B42" w:rsidRPr="002D583B" w:rsidRDefault="00482A5A" w:rsidP="002D583B">
      <w:pPr>
        <w:pStyle w:val="Heading1"/>
        <w:ind w:left="284" w:hanging="284"/>
        <w:rPr>
          <w:rFonts w:ascii="Times New Roman" w:hAnsi="Times New Roman"/>
          <w:noProof w:val="0"/>
        </w:rPr>
      </w:pPr>
      <w:bookmarkStart w:id="24" w:name="_Toc195824229"/>
      <w:r w:rsidRPr="002D583B">
        <w:rPr>
          <w:rFonts w:ascii="Times New Roman" w:hAnsi="Times New Roman"/>
          <w:noProof w:val="0"/>
        </w:rPr>
        <w:t>Smjernice za dizajn baze podataka</w:t>
      </w:r>
      <w:bookmarkEnd w:id="24"/>
    </w:p>
    <w:p w14:paraId="1FA77CD4" w14:textId="00878B41" w:rsidR="00E4578A" w:rsidRPr="002D583B" w:rsidRDefault="00E4578A" w:rsidP="00E4578A">
      <w:pPr>
        <w:widowControl/>
        <w:numPr>
          <w:ilvl w:val="0"/>
          <w:numId w:val="33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jc w:val="both"/>
        <w:rPr>
          <w:noProof w:val="0"/>
        </w:rPr>
      </w:pPr>
      <w:r w:rsidRPr="002D583B">
        <w:rPr>
          <w:noProof w:val="0"/>
        </w:rPr>
        <w:t xml:space="preserve">Modelovanje baze podataka se vrši pomoću alata SAP </w:t>
      </w:r>
      <w:proofErr w:type="spellStart"/>
      <w:r w:rsidRPr="002D583B">
        <w:rPr>
          <w:noProof w:val="0"/>
        </w:rPr>
        <w:t>PowerDesigner</w:t>
      </w:r>
      <w:proofErr w:type="spellEnd"/>
      <w:r w:rsidRPr="002D583B">
        <w:rPr>
          <w:noProof w:val="0"/>
        </w:rPr>
        <w:t xml:space="preserve">. Konceptualni model se kreira koristeći </w:t>
      </w:r>
      <w:proofErr w:type="spellStart"/>
      <w:r w:rsidRPr="002D583B">
        <w:rPr>
          <w:noProof w:val="0"/>
        </w:rPr>
        <w:t>ER+Merise</w:t>
      </w:r>
      <w:proofErr w:type="spellEnd"/>
      <w:r w:rsidRPr="002D583B">
        <w:rPr>
          <w:noProof w:val="0"/>
        </w:rPr>
        <w:t xml:space="preserve"> notaciju, a veze više-na-više se rešavaju uvođenjem vezne tabele.</w:t>
      </w:r>
    </w:p>
    <w:p w14:paraId="776C9652" w14:textId="77777777" w:rsidR="00E4578A" w:rsidRPr="002D583B" w:rsidRDefault="00E4578A" w:rsidP="00E4578A">
      <w:pPr>
        <w:widowControl/>
        <w:numPr>
          <w:ilvl w:val="0"/>
          <w:numId w:val="33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jc w:val="both"/>
        <w:rPr>
          <w:noProof w:val="0"/>
        </w:rPr>
      </w:pPr>
      <w:r w:rsidRPr="002D583B">
        <w:rPr>
          <w:noProof w:val="0"/>
        </w:rPr>
        <w:t>Svi tipovi podataka korišćeni pri modelovanju su kompatibilni s Java programskim jezikom.</w:t>
      </w:r>
    </w:p>
    <w:p w14:paraId="1BCFC8AB" w14:textId="77777777" w:rsidR="00E4578A" w:rsidRPr="002D583B" w:rsidRDefault="00E4578A" w:rsidP="00E4578A">
      <w:pPr>
        <w:widowControl/>
        <w:numPr>
          <w:ilvl w:val="0"/>
          <w:numId w:val="33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jc w:val="both"/>
        <w:rPr>
          <w:noProof w:val="0"/>
        </w:rPr>
      </w:pPr>
      <w:r w:rsidRPr="002D583B">
        <w:rPr>
          <w:noProof w:val="0"/>
        </w:rPr>
        <w:t xml:space="preserve">Konceptualni model se transformiše u logički model putem SAP </w:t>
      </w:r>
      <w:proofErr w:type="spellStart"/>
      <w:r w:rsidRPr="002D583B">
        <w:rPr>
          <w:noProof w:val="0"/>
        </w:rPr>
        <w:t>PowerDesigner</w:t>
      </w:r>
      <w:proofErr w:type="spellEnd"/>
      <w:r w:rsidRPr="002D583B">
        <w:rPr>
          <w:noProof w:val="0"/>
        </w:rPr>
        <w:t xml:space="preserve"> alata, uz redukciju ključeva. Nakon toga, logički model se konvertuje u fizički model istim postupkom.</w:t>
      </w:r>
    </w:p>
    <w:p w14:paraId="0E73EAFC" w14:textId="0395AC9D" w:rsidR="00E4578A" w:rsidRPr="002D583B" w:rsidRDefault="00E4578A" w:rsidP="00E4578A">
      <w:pPr>
        <w:widowControl/>
        <w:numPr>
          <w:ilvl w:val="0"/>
          <w:numId w:val="33"/>
        </w:numPr>
        <w:tabs>
          <w:tab w:val="clear" w:pos="720"/>
          <w:tab w:val="left" w:pos="1440"/>
        </w:tabs>
        <w:spacing w:before="100" w:beforeAutospacing="1" w:after="100" w:afterAutospacing="1" w:line="240" w:lineRule="auto"/>
        <w:ind w:left="1440"/>
        <w:jc w:val="both"/>
        <w:rPr>
          <w:noProof w:val="0"/>
        </w:rPr>
      </w:pPr>
      <w:r w:rsidRPr="002D583B">
        <w:rPr>
          <w:noProof w:val="0"/>
        </w:rPr>
        <w:t xml:space="preserve">Imenovanje objekata prati princip smislenih imenica u jednini. Nazivi tabela i kolona počinju velikim slovom, a razmak se koristi za razdvajanje </w:t>
      </w:r>
      <w:proofErr w:type="spellStart"/>
      <w:r w:rsidRPr="002D583B">
        <w:rPr>
          <w:noProof w:val="0"/>
        </w:rPr>
        <w:t>riječi</w:t>
      </w:r>
      <w:proofErr w:type="spellEnd"/>
      <w:r w:rsidRPr="002D583B">
        <w:rPr>
          <w:noProof w:val="0"/>
        </w:rPr>
        <w:t>. Nazivi tabela i kolona moraju biti jedinstveni.</w:t>
      </w:r>
    </w:p>
    <w:p w14:paraId="7BEB5768" w14:textId="6F2579EE" w:rsidR="000C6B42" w:rsidRPr="002D583B" w:rsidRDefault="00482A5A" w:rsidP="002D583B">
      <w:pPr>
        <w:pStyle w:val="Heading1"/>
        <w:ind w:left="284" w:hanging="284"/>
        <w:rPr>
          <w:rFonts w:ascii="Times New Roman" w:hAnsi="Times New Roman"/>
          <w:noProof w:val="0"/>
        </w:rPr>
      </w:pPr>
      <w:bookmarkStart w:id="25" w:name="_Toc195824230"/>
      <w:r w:rsidRPr="002D583B">
        <w:rPr>
          <w:rFonts w:ascii="Times New Roman" w:hAnsi="Times New Roman"/>
          <w:noProof w:val="0"/>
        </w:rPr>
        <w:t>Smjernice za dizajn arhitekture</w:t>
      </w:r>
      <w:bookmarkEnd w:id="25"/>
    </w:p>
    <w:p w14:paraId="6710F9B3" w14:textId="77777777" w:rsidR="00E4578A" w:rsidRPr="002D583B" w:rsidRDefault="00E4578A" w:rsidP="00E4578A">
      <w:pPr>
        <w:widowControl/>
        <w:spacing w:before="100" w:beforeAutospacing="1" w:after="100" w:afterAutospacing="1" w:line="240" w:lineRule="auto"/>
        <w:ind w:left="720"/>
        <w:rPr>
          <w:noProof w:val="0"/>
        </w:rPr>
      </w:pPr>
      <w:r w:rsidRPr="002D583B">
        <w:rPr>
          <w:noProof w:val="0"/>
        </w:rPr>
        <w:t xml:space="preserve">Softverska arhitektura je modularna, omogućavajući nesmetano funkcionisanje sistema pri uklanjanju pojedinačnih modula. Softver omogućava jednostavnu </w:t>
      </w:r>
      <w:proofErr w:type="spellStart"/>
      <w:r w:rsidRPr="002D583B">
        <w:rPr>
          <w:noProof w:val="0"/>
        </w:rPr>
        <w:t>zamjenu</w:t>
      </w:r>
      <w:proofErr w:type="spellEnd"/>
      <w:r w:rsidRPr="002D583B">
        <w:rPr>
          <w:noProof w:val="0"/>
        </w:rPr>
        <w:t xml:space="preserve"> komponenti drugim verzijama bez uticaja na ostatak sistema. Arhitektura se zasniva na MVC šablonu. Detaljan opis arhitekture dostupan je u dokumentu Dokument o arhitekturi softvera [3].</w:t>
      </w:r>
    </w:p>
    <w:p w14:paraId="0BC386A4" w14:textId="77777777" w:rsidR="00E4578A" w:rsidRPr="002D583B" w:rsidRDefault="00E4578A" w:rsidP="00E4578A"/>
    <w:p w14:paraId="701DC7EF" w14:textId="658E11E5" w:rsidR="000C6B42" w:rsidRPr="002D583B" w:rsidRDefault="002234FC" w:rsidP="002D583B">
      <w:pPr>
        <w:pStyle w:val="Heading1"/>
      </w:pPr>
      <w:bookmarkStart w:id="26" w:name="_Toc505602483"/>
      <w:bookmarkStart w:id="27" w:name="_Toc195824231"/>
      <w:r w:rsidRPr="002D583B">
        <w:t>UML</w:t>
      </w:r>
      <w:bookmarkEnd w:id="26"/>
      <w:r w:rsidR="00482A5A" w:rsidRPr="002D583B">
        <w:t xml:space="preserve"> Stereotipi</w:t>
      </w:r>
      <w:bookmarkEnd w:id="27"/>
    </w:p>
    <w:p w14:paraId="4E684D3F" w14:textId="6AF5DD5B" w:rsidR="00482A5A" w:rsidRPr="002D583B" w:rsidRDefault="00E4578A" w:rsidP="00E4578A">
      <w:pPr>
        <w:widowControl/>
        <w:spacing w:before="100" w:beforeAutospacing="1" w:after="100" w:afterAutospacing="1" w:line="240" w:lineRule="auto"/>
        <w:ind w:left="720"/>
        <w:rPr>
          <w:noProof w:val="0"/>
        </w:rPr>
      </w:pPr>
      <w:r w:rsidRPr="002D583B">
        <w:rPr>
          <w:noProof w:val="0"/>
        </w:rPr>
        <w:t xml:space="preserve">Pri dizajniranju sistema nisu korišćeni dodatni UML stereotipi, osim onih koji su </w:t>
      </w:r>
      <w:proofErr w:type="spellStart"/>
      <w:r w:rsidRPr="002D583B">
        <w:rPr>
          <w:noProof w:val="0"/>
        </w:rPr>
        <w:t>unaprijed</w:t>
      </w:r>
      <w:proofErr w:type="spellEnd"/>
      <w:r w:rsidRPr="002D583B">
        <w:rPr>
          <w:noProof w:val="0"/>
        </w:rPr>
        <w:t xml:space="preserve"> definisani u UML standardu i </w:t>
      </w:r>
      <w:proofErr w:type="spellStart"/>
      <w:r w:rsidRPr="002D583B">
        <w:rPr>
          <w:noProof w:val="0"/>
        </w:rPr>
        <w:t>Rational</w:t>
      </w:r>
      <w:proofErr w:type="spellEnd"/>
      <w:r w:rsidRPr="002D583B">
        <w:rPr>
          <w:noProof w:val="0"/>
        </w:rPr>
        <w:t xml:space="preserve"> </w:t>
      </w:r>
      <w:proofErr w:type="spellStart"/>
      <w:r w:rsidRPr="002D583B">
        <w:rPr>
          <w:noProof w:val="0"/>
        </w:rPr>
        <w:t>Unified</w:t>
      </w:r>
      <w:proofErr w:type="spellEnd"/>
      <w:r w:rsidRPr="002D583B">
        <w:rPr>
          <w:noProof w:val="0"/>
        </w:rPr>
        <w:t xml:space="preserve"> </w:t>
      </w:r>
      <w:proofErr w:type="spellStart"/>
      <w:r w:rsidRPr="002D583B">
        <w:rPr>
          <w:noProof w:val="0"/>
        </w:rPr>
        <w:t>Process</w:t>
      </w:r>
      <w:proofErr w:type="spellEnd"/>
      <w:r w:rsidRPr="002D583B">
        <w:rPr>
          <w:noProof w:val="0"/>
        </w:rPr>
        <w:t xml:space="preserve"> metodologiji.</w:t>
      </w:r>
    </w:p>
    <w:sectPr w:rsidR="00482A5A" w:rsidRPr="002D583B" w:rsidSect="002D583B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49FD3" w14:textId="77777777" w:rsidR="003C77F7" w:rsidRDefault="003C77F7">
      <w:pPr>
        <w:spacing w:line="240" w:lineRule="auto"/>
      </w:pPr>
      <w:r>
        <w:separator/>
      </w:r>
    </w:p>
  </w:endnote>
  <w:endnote w:type="continuationSeparator" w:id="0">
    <w:p w14:paraId="391442B0" w14:textId="77777777" w:rsidR="003C77F7" w:rsidRDefault="003C7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52C60" w14:textId="77777777" w:rsidR="000C6B42" w:rsidRDefault="002234F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240F0D" w14:textId="77777777" w:rsidR="000C6B42" w:rsidRDefault="000C6B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C6B42" w14:paraId="2BB8717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B9D1F21" w14:textId="46A85DB0" w:rsidR="000C6B42" w:rsidRDefault="00482A5A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5C03650" w14:textId="42E5B13A" w:rsidR="000C6B42" w:rsidRDefault="002234FC">
          <w:pPr>
            <w:jc w:val="center"/>
          </w:pPr>
          <w:r>
            <w:sym w:font="Symbol" w:char="F0D3"/>
          </w:r>
          <w:r w:rsidR="00482A5A">
            <w:t>G6,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E7425E"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9F088AF" w14:textId="1016B6CC" w:rsidR="000C6B42" w:rsidRDefault="00482A5A">
          <w:pPr>
            <w:jc w:val="right"/>
          </w:pPr>
          <w:r>
            <w:t>strana</w:t>
          </w:r>
          <w:r w:rsidR="002234FC">
            <w:t xml:space="preserve"> </w:t>
          </w:r>
          <w:r w:rsidR="002234FC">
            <w:rPr>
              <w:rStyle w:val="PageNumber"/>
            </w:rPr>
            <w:fldChar w:fldCharType="begin"/>
          </w:r>
          <w:r w:rsidR="002234FC">
            <w:rPr>
              <w:rStyle w:val="PageNumber"/>
            </w:rPr>
            <w:instrText xml:space="preserve"> PAGE </w:instrText>
          </w:r>
          <w:r w:rsidR="002234FC">
            <w:rPr>
              <w:rStyle w:val="PageNumber"/>
            </w:rPr>
            <w:fldChar w:fldCharType="separate"/>
          </w:r>
          <w:r w:rsidR="002234FC">
            <w:rPr>
              <w:rStyle w:val="PageNumber"/>
            </w:rPr>
            <w:t>7</w:t>
          </w:r>
          <w:r w:rsidR="002234FC">
            <w:rPr>
              <w:rStyle w:val="PageNumber"/>
            </w:rPr>
            <w:fldChar w:fldCharType="end"/>
          </w:r>
        </w:p>
      </w:tc>
    </w:tr>
  </w:tbl>
  <w:p w14:paraId="5DE51461" w14:textId="77777777" w:rsidR="000C6B42" w:rsidRDefault="000C6B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34B96" w14:textId="77777777" w:rsidR="000C6B42" w:rsidRDefault="000C6B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3EAC2" w14:textId="77777777" w:rsidR="003C77F7" w:rsidRDefault="003C77F7">
      <w:pPr>
        <w:spacing w:line="240" w:lineRule="auto"/>
      </w:pPr>
      <w:r>
        <w:separator/>
      </w:r>
    </w:p>
  </w:footnote>
  <w:footnote w:type="continuationSeparator" w:id="0">
    <w:p w14:paraId="73231B34" w14:textId="77777777" w:rsidR="003C77F7" w:rsidRDefault="003C77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B1F39" w14:textId="77777777" w:rsidR="000C6B42" w:rsidRDefault="000C6B42">
    <w:pPr>
      <w:rPr>
        <w:sz w:val="24"/>
      </w:rPr>
    </w:pPr>
  </w:p>
  <w:p w14:paraId="6DB99DD7" w14:textId="77777777" w:rsidR="000C6B42" w:rsidRDefault="000C6B42">
    <w:pPr>
      <w:pBdr>
        <w:top w:val="single" w:sz="6" w:space="1" w:color="auto"/>
      </w:pBdr>
      <w:rPr>
        <w:sz w:val="24"/>
      </w:rPr>
    </w:pPr>
  </w:p>
  <w:p w14:paraId="04E943C9" w14:textId="1B6D0686" w:rsidR="000C6B42" w:rsidRDefault="00482A5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G6</w:t>
    </w:r>
  </w:p>
  <w:p w14:paraId="03DA211B" w14:textId="77777777" w:rsidR="000C6B42" w:rsidRDefault="000C6B42">
    <w:pPr>
      <w:pBdr>
        <w:bottom w:val="single" w:sz="6" w:space="1" w:color="auto"/>
      </w:pBdr>
      <w:jc w:val="right"/>
      <w:rPr>
        <w:sz w:val="24"/>
      </w:rPr>
    </w:pPr>
  </w:p>
  <w:p w14:paraId="6234CD4B" w14:textId="77777777" w:rsidR="000C6B42" w:rsidRDefault="000C6B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C6B42" w14:paraId="6EE1435E" w14:textId="77777777">
      <w:tc>
        <w:tcPr>
          <w:tcW w:w="6379" w:type="dxa"/>
        </w:tcPr>
        <w:p w14:paraId="555EED07" w14:textId="13FDEFF4" w:rsidR="000C6B42" w:rsidRDefault="00482A5A">
          <w:r>
            <w:t>Hermes</w:t>
          </w:r>
        </w:p>
      </w:tc>
      <w:tc>
        <w:tcPr>
          <w:tcW w:w="3179" w:type="dxa"/>
        </w:tcPr>
        <w:p w14:paraId="35B7FFE8" w14:textId="39583623" w:rsidR="000C6B42" w:rsidRDefault="002234F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482A5A" w:rsidRPr="00482A5A">
            <w:rPr>
              <w:bCs/>
            </w:rPr>
            <w:t>Verzija</w:t>
          </w:r>
          <w:r>
            <w:t>:           1.</w:t>
          </w:r>
          <w:r w:rsidR="001E30AA">
            <w:t>1</w:t>
          </w:r>
        </w:p>
      </w:tc>
    </w:tr>
    <w:tr w:rsidR="000C6B42" w14:paraId="7EF21F49" w14:textId="77777777">
      <w:tc>
        <w:tcPr>
          <w:tcW w:w="6379" w:type="dxa"/>
        </w:tcPr>
        <w:p w14:paraId="52E2500E" w14:textId="6AF5AD2F" w:rsidR="000C6B42" w:rsidRDefault="00482A5A">
          <w:r>
            <w:t>Smjernice za dizajn</w:t>
          </w:r>
        </w:p>
      </w:tc>
      <w:tc>
        <w:tcPr>
          <w:tcW w:w="3179" w:type="dxa"/>
        </w:tcPr>
        <w:p w14:paraId="4F25F9EF" w14:textId="0FE6BCF4" w:rsidR="000C6B42" w:rsidRDefault="002234FC">
          <w:r>
            <w:t xml:space="preserve">  </w:t>
          </w:r>
          <w:r w:rsidR="00482A5A">
            <w:t>Datum</w:t>
          </w:r>
          <w:r>
            <w:t xml:space="preserve">:  </w:t>
          </w:r>
          <w:r w:rsidR="00482A5A">
            <w:t>1</w:t>
          </w:r>
          <w:r w:rsidR="001E30AA">
            <w:t>7</w:t>
          </w:r>
          <w:r w:rsidR="00482A5A">
            <w:t>.04.2025</w:t>
          </w:r>
        </w:p>
      </w:tc>
    </w:tr>
  </w:tbl>
  <w:p w14:paraId="7A47F8C6" w14:textId="77777777" w:rsidR="000C6B42" w:rsidRDefault="000C6B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C9B4" w14:textId="77777777" w:rsidR="000C6B42" w:rsidRDefault="000C6B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6244C04"/>
    <w:multiLevelType w:val="multilevel"/>
    <w:tmpl w:val="0C7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4A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F015919"/>
    <w:multiLevelType w:val="hybridMultilevel"/>
    <w:tmpl w:val="BD90AE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0A7F37"/>
    <w:multiLevelType w:val="hybridMultilevel"/>
    <w:tmpl w:val="837A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6C414C"/>
    <w:multiLevelType w:val="hybridMultilevel"/>
    <w:tmpl w:val="6024B8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FA4FAC"/>
    <w:multiLevelType w:val="hybridMultilevel"/>
    <w:tmpl w:val="913A08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00C11B4"/>
    <w:multiLevelType w:val="hybridMultilevel"/>
    <w:tmpl w:val="9B4E6A6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0F5C26"/>
    <w:multiLevelType w:val="singleLevel"/>
    <w:tmpl w:val="5232AADC"/>
    <w:lvl w:ilvl="0">
      <w:start w:val="1"/>
      <w:numFmt w:val="bullet"/>
      <w:pStyle w:val="InfoBlu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A46DE5"/>
    <w:multiLevelType w:val="hybridMultilevel"/>
    <w:tmpl w:val="4D6A6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2976CED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F512CF3"/>
    <w:multiLevelType w:val="multilevel"/>
    <w:tmpl w:val="2C343E1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8"/>
  </w:num>
  <w:num w:numId="4">
    <w:abstractNumId w:val="30"/>
  </w:num>
  <w:num w:numId="5">
    <w:abstractNumId w:val="24"/>
  </w:num>
  <w:num w:numId="6">
    <w:abstractNumId w:val="2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3"/>
  </w:num>
  <w:num w:numId="9">
    <w:abstractNumId w:val="29"/>
  </w:num>
  <w:num w:numId="10">
    <w:abstractNumId w:val="6"/>
  </w:num>
  <w:num w:numId="11">
    <w:abstractNumId w:val="19"/>
  </w:num>
  <w:num w:numId="12">
    <w:abstractNumId w:val="17"/>
  </w:num>
  <w:num w:numId="13">
    <w:abstractNumId w:val="28"/>
  </w:num>
  <w:num w:numId="14">
    <w:abstractNumId w:val="16"/>
  </w:num>
  <w:num w:numId="15">
    <w:abstractNumId w:val="11"/>
  </w:num>
  <w:num w:numId="16">
    <w:abstractNumId w:val="26"/>
  </w:num>
  <w:num w:numId="17">
    <w:abstractNumId w:val="21"/>
  </w:num>
  <w:num w:numId="18">
    <w:abstractNumId w:val="13"/>
  </w:num>
  <w:num w:numId="19">
    <w:abstractNumId w:val="20"/>
  </w:num>
  <w:num w:numId="20">
    <w:abstractNumId w:val="14"/>
  </w:num>
  <w:num w:numId="21">
    <w:abstractNumId w:val="25"/>
  </w:num>
  <w:num w:numId="22">
    <w:abstractNumId w:val="27"/>
  </w:num>
  <w:num w:numId="23">
    <w:abstractNumId w:val="5"/>
  </w:num>
  <w:num w:numId="24">
    <w:abstractNumId w:val="2"/>
    <w:lvlOverride w:ilvl="0">
      <w:startOverride w:val="1"/>
      <w:lvl w:ilvl="0">
        <w:start w:val="1"/>
        <w:numFmt w:val="lowerLetter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25">
    <w:abstractNumId w:val="15"/>
  </w:num>
  <w:num w:numId="26">
    <w:abstractNumId w:val="9"/>
  </w:num>
  <w:num w:numId="27">
    <w:abstractNumId w:val="7"/>
  </w:num>
  <w:num w:numId="28">
    <w:abstractNumId w:val="12"/>
  </w:num>
  <w:num w:numId="29">
    <w:abstractNumId w:val="10"/>
  </w:num>
  <w:num w:numId="30">
    <w:abstractNumId w:val="22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</w:num>
  <w:num w:numId="33">
    <w:abstractNumId w:val="4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5A"/>
    <w:rsid w:val="000C6B42"/>
    <w:rsid w:val="000D5F8F"/>
    <w:rsid w:val="001A5336"/>
    <w:rsid w:val="001E30AA"/>
    <w:rsid w:val="002234FC"/>
    <w:rsid w:val="002D583B"/>
    <w:rsid w:val="003C77F7"/>
    <w:rsid w:val="004172EE"/>
    <w:rsid w:val="00482A5A"/>
    <w:rsid w:val="00504E4C"/>
    <w:rsid w:val="0051523F"/>
    <w:rsid w:val="00532BB1"/>
    <w:rsid w:val="0065305E"/>
    <w:rsid w:val="00A50C2B"/>
    <w:rsid w:val="00AC3FED"/>
    <w:rsid w:val="00D5117F"/>
    <w:rsid w:val="00E4578A"/>
    <w:rsid w:val="00E7425E"/>
    <w:rsid w:val="00EF24EC"/>
    <w:rsid w:val="00F4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3D828"/>
  <w15:chartTrackingRefBased/>
  <w15:docId w15:val="{E2B7BDEE-5A5E-4D7C-9C18-1E0DBD7A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noProof/>
      <w:lang w:val="sr-Latn-RS"/>
    </w:rPr>
  </w:style>
  <w:style w:type="paragraph" w:styleId="Heading1">
    <w:name w:val="heading 1"/>
    <w:basedOn w:val="Normal"/>
    <w:next w:val="Normal"/>
    <w:qFormat/>
    <w:rsid w:val="002D583B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noProof w:val="0"/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noProof w:val="0"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  <w:noProof w:val="0"/>
    </w:rPr>
  </w:style>
  <w:style w:type="paragraph" w:customStyle="1" w:styleId="Bullet">
    <w:name w:val="Bullet"/>
    <w:basedOn w:val="Normal"/>
    <w:pPr>
      <w:widowControl/>
      <w:numPr>
        <w:numId w:val="34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0D5F8F"/>
    <w:pPr>
      <w:numPr>
        <w:numId w:val="25"/>
      </w:numPr>
      <w:tabs>
        <w:tab w:val="num" w:pos="1080"/>
      </w:tabs>
      <w:spacing w:after="120"/>
      <w:ind w:left="1080" w:firstLine="0"/>
    </w:pPr>
    <w:rPr>
      <w:rFonts w:ascii="Arial" w:hAnsi="Arial" w:cs="Arial"/>
      <w:b/>
      <w:iCs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i">
    <w:name w:val="i"/>
    <w:basedOn w:val="Normal"/>
  </w:style>
  <w:style w:type="character" w:styleId="FollowedHyperlink">
    <w:name w:val="FollowedHyperlink"/>
    <w:semiHidden/>
    <w:rPr>
      <w:color w:val="800080"/>
      <w:u w:val="single"/>
    </w:rPr>
  </w:style>
  <w:style w:type="character" w:styleId="Strong">
    <w:name w:val="Strong"/>
    <w:uiPriority w:val="22"/>
    <w:qFormat/>
    <w:rsid w:val="00EF2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17F"/>
    <w:pPr>
      <w:widowControl/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Emphasis">
    <w:name w:val="Emphasis"/>
    <w:uiPriority w:val="20"/>
    <w:qFormat/>
    <w:rsid w:val="00E4578A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E4578A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Calibri Light" w:hAnsi="Calibri Light"/>
      <w:b w:val="0"/>
      <w:noProof w:val="0"/>
      <w:color w:val="2F5496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ran\Desktop\G6\Dokumentacija\Analiza%20problema\Smijernice%20za%20dizaj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25E1D-2194-497E-BFA7-A9BCCB57C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Smijernice za dizajn.dot</Template>
  <TotalTime>179</TotalTime>
  <Pages>5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Guidelines</vt:lpstr>
    </vt:vector>
  </TitlesOfParts>
  <Company>&lt;Company Name&gt;</Company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Guidelines</dc:title>
  <dc:subject>&lt;Project Name&gt;</dc:subject>
  <dc:creator>Goran Milanovic</dc:creator>
  <cp:keywords>Design</cp:keywords>
  <dc:description/>
  <cp:lastModifiedBy>Goran Milanovic</cp:lastModifiedBy>
  <cp:revision>5</cp:revision>
  <cp:lastPrinted>2000-09-22T12:18:00Z</cp:lastPrinted>
  <dcterms:created xsi:type="dcterms:W3CDTF">2025-04-16T20:44:00Z</dcterms:created>
  <dcterms:modified xsi:type="dcterms:W3CDTF">2025-09-01T17:43:00Z</dcterms:modified>
  <cp:category>Guidelines</cp:category>
</cp:coreProperties>
</file>