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B69E4" w14:textId="479E1181" w:rsidR="007530E0" w:rsidRDefault="006673A4">
      <w:pPr>
        <w:pStyle w:val="Title"/>
        <w:jc w:val="right"/>
      </w:pPr>
      <w:r>
        <w:t>Hermes</w:t>
      </w:r>
    </w:p>
    <w:p w14:paraId="3BFA1FA1" w14:textId="3DDA6386" w:rsidR="007530E0" w:rsidRDefault="006673A4">
      <w:pPr>
        <w:pStyle w:val="Title"/>
        <w:jc w:val="right"/>
      </w:pPr>
      <w:r>
        <w:t>Plan iteracije</w:t>
      </w:r>
    </w:p>
    <w:p w14:paraId="059C2820" w14:textId="77777777" w:rsidR="007530E0" w:rsidRDefault="007530E0">
      <w:pPr>
        <w:pStyle w:val="Title"/>
        <w:jc w:val="right"/>
      </w:pPr>
    </w:p>
    <w:p w14:paraId="52BC15C9" w14:textId="7597583A" w:rsidR="007530E0" w:rsidRDefault="006673A4">
      <w:pPr>
        <w:pStyle w:val="Title"/>
        <w:jc w:val="right"/>
        <w:rPr>
          <w:sz w:val="28"/>
        </w:rPr>
      </w:pPr>
      <w:r>
        <w:rPr>
          <w:sz w:val="28"/>
        </w:rPr>
        <w:t xml:space="preserve">Verzija </w:t>
      </w:r>
      <w:r w:rsidR="00BF5356">
        <w:rPr>
          <w:sz w:val="28"/>
        </w:rPr>
        <w:t>2</w:t>
      </w:r>
      <w:r>
        <w:rPr>
          <w:sz w:val="28"/>
        </w:rPr>
        <w:t>.0</w:t>
      </w:r>
    </w:p>
    <w:p w14:paraId="149CA8C6" w14:textId="77777777" w:rsidR="007530E0" w:rsidRDefault="007530E0">
      <w:pPr>
        <w:pStyle w:val="Title"/>
        <w:rPr>
          <w:sz w:val="28"/>
        </w:rPr>
      </w:pPr>
    </w:p>
    <w:p w14:paraId="590364DB" w14:textId="77777777" w:rsidR="007530E0" w:rsidRDefault="007530E0"/>
    <w:p w14:paraId="669CD9CF" w14:textId="77777777" w:rsidR="007530E0" w:rsidRDefault="007530E0">
      <w:pPr>
        <w:sectPr w:rsidR="007530E0">
          <w:headerReference w:type="default" r:id="rId8"/>
          <w:footerReference w:type="even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2A5CD7EE" w14:textId="4BDC0198" w:rsidR="007530E0" w:rsidRDefault="006673A4">
      <w:pPr>
        <w:pStyle w:val="Title"/>
      </w:pPr>
      <w:r>
        <w:lastRenderedPageBreak/>
        <w:t>Istorija revizija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530E0" w14:paraId="09892A74" w14:textId="77777777">
        <w:tc>
          <w:tcPr>
            <w:tcW w:w="2304" w:type="dxa"/>
          </w:tcPr>
          <w:p w14:paraId="46D4975C" w14:textId="36EEE98E" w:rsidR="007530E0" w:rsidRDefault="006673A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1152" w:type="dxa"/>
          </w:tcPr>
          <w:p w14:paraId="64BF6C5A" w14:textId="7DA1EC4F" w:rsidR="007530E0" w:rsidRDefault="006673A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Verzija</w:t>
            </w:r>
          </w:p>
        </w:tc>
        <w:tc>
          <w:tcPr>
            <w:tcW w:w="3744" w:type="dxa"/>
          </w:tcPr>
          <w:p w14:paraId="1EACA0EC" w14:textId="4E61E75E" w:rsidR="007530E0" w:rsidRDefault="006673A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2304" w:type="dxa"/>
          </w:tcPr>
          <w:p w14:paraId="5FA64A9C" w14:textId="31E67D12" w:rsidR="007530E0" w:rsidRDefault="006673A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7530E0" w14:paraId="0ED8A047" w14:textId="77777777">
        <w:tc>
          <w:tcPr>
            <w:tcW w:w="2304" w:type="dxa"/>
          </w:tcPr>
          <w:p w14:paraId="6E2E4734" w14:textId="4CFCD917" w:rsidR="007530E0" w:rsidRDefault="00BF5356">
            <w:pPr>
              <w:pStyle w:val="Tabletext"/>
            </w:pPr>
            <w:r>
              <w:t>21</w:t>
            </w:r>
            <w:r w:rsidR="006673A4">
              <w:t>.04.2025</w:t>
            </w:r>
          </w:p>
        </w:tc>
        <w:tc>
          <w:tcPr>
            <w:tcW w:w="1152" w:type="dxa"/>
          </w:tcPr>
          <w:p w14:paraId="006E9666" w14:textId="353A3FCC" w:rsidR="007530E0" w:rsidRDefault="00DC1DE1">
            <w:pPr>
              <w:pStyle w:val="Tabletext"/>
            </w:pPr>
            <w:r>
              <w:t>1</w:t>
            </w:r>
            <w:r w:rsidR="006673A4">
              <w:t>.0</w:t>
            </w:r>
          </w:p>
        </w:tc>
        <w:tc>
          <w:tcPr>
            <w:tcW w:w="3744" w:type="dxa"/>
          </w:tcPr>
          <w:p w14:paraId="2D8C67F3" w14:textId="327719ED" w:rsidR="007530E0" w:rsidRDefault="00AA25E5">
            <w:pPr>
              <w:pStyle w:val="Tabletext"/>
            </w:pPr>
            <w:r>
              <w:t xml:space="preserve">Izrada plana iteracije </w:t>
            </w:r>
          </w:p>
        </w:tc>
        <w:tc>
          <w:tcPr>
            <w:tcW w:w="2304" w:type="dxa"/>
          </w:tcPr>
          <w:p w14:paraId="7E7CA526" w14:textId="75C866DD" w:rsidR="007530E0" w:rsidRDefault="006673A4">
            <w:pPr>
              <w:pStyle w:val="Tabletext"/>
            </w:pPr>
            <w:r>
              <w:t>Goran Milanović</w:t>
            </w:r>
          </w:p>
        </w:tc>
      </w:tr>
      <w:tr w:rsidR="007530E0" w14:paraId="38590ED3" w14:textId="77777777">
        <w:tc>
          <w:tcPr>
            <w:tcW w:w="2304" w:type="dxa"/>
          </w:tcPr>
          <w:p w14:paraId="27896A3C" w14:textId="77777777" w:rsidR="007530E0" w:rsidRDefault="007530E0">
            <w:pPr>
              <w:pStyle w:val="Tabletext"/>
            </w:pPr>
          </w:p>
        </w:tc>
        <w:tc>
          <w:tcPr>
            <w:tcW w:w="1152" w:type="dxa"/>
          </w:tcPr>
          <w:p w14:paraId="5DBD3A3D" w14:textId="77777777" w:rsidR="007530E0" w:rsidRDefault="007530E0">
            <w:pPr>
              <w:pStyle w:val="Tabletext"/>
            </w:pPr>
          </w:p>
        </w:tc>
        <w:tc>
          <w:tcPr>
            <w:tcW w:w="3744" w:type="dxa"/>
          </w:tcPr>
          <w:p w14:paraId="3F702A13" w14:textId="77777777" w:rsidR="007530E0" w:rsidRDefault="007530E0">
            <w:pPr>
              <w:pStyle w:val="Tabletext"/>
            </w:pPr>
          </w:p>
        </w:tc>
        <w:tc>
          <w:tcPr>
            <w:tcW w:w="2304" w:type="dxa"/>
          </w:tcPr>
          <w:p w14:paraId="4D0AF4AA" w14:textId="77777777" w:rsidR="007530E0" w:rsidRDefault="007530E0">
            <w:pPr>
              <w:pStyle w:val="Tabletext"/>
            </w:pPr>
          </w:p>
        </w:tc>
      </w:tr>
      <w:tr w:rsidR="007530E0" w14:paraId="2C608EA6" w14:textId="77777777">
        <w:tc>
          <w:tcPr>
            <w:tcW w:w="2304" w:type="dxa"/>
          </w:tcPr>
          <w:p w14:paraId="4B9A922A" w14:textId="77777777" w:rsidR="007530E0" w:rsidRDefault="007530E0">
            <w:pPr>
              <w:pStyle w:val="Tabletext"/>
            </w:pPr>
          </w:p>
        </w:tc>
        <w:tc>
          <w:tcPr>
            <w:tcW w:w="1152" w:type="dxa"/>
          </w:tcPr>
          <w:p w14:paraId="03E6231D" w14:textId="77777777" w:rsidR="007530E0" w:rsidRDefault="007530E0">
            <w:pPr>
              <w:pStyle w:val="Tabletext"/>
            </w:pPr>
          </w:p>
        </w:tc>
        <w:tc>
          <w:tcPr>
            <w:tcW w:w="3744" w:type="dxa"/>
          </w:tcPr>
          <w:p w14:paraId="2EDDB873" w14:textId="77777777" w:rsidR="007530E0" w:rsidRDefault="007530E0">
            <w:pPr>
              <w:pStyle w:val="Tabletext"/>
            </w:pPr>
          </w:p>
        </w:tc>
        <w:tc>
          <w:tcPr>
            <w:tcW w:w="2304" w:type="dxa"/>
          </w:tcPr>
          <w:p w14:paraId="0AF9CE00" w14:textId="77777777" w:rsidR="007530E0" w:rsidRDefault="007530E0">
            <w:pPr>
              <w:pStyle w:val="Tabletext"/>
            </w:pPr>
          </w:p>
        </w:tc>
      </w:tr>
      <w:tr w:rsidR="007530E0" w14:paraId="462CDB7F" w14:textId="77777777">
        <w:tc>
          <w:tcPr>
            <w:tcW w:w="2304" w:type="dxa"/>
          </w:tcPr>
          <w:p w14:paraId="0F4D3612" w14:textId="77777777" w:rsidR="007530E0" w:rsidRDefault="007530E0">
            <w:pPr>
              <w:pStyle w:val="Tabletext"/>
            </w:pPr>
          </w:p>
        </w:tc>
        <w:tc>
          <w:tcPr>
            <w:tcW w:w="1152" w:type="dxa"/>
          </w:tcPr>
          <w:p w14:paraId="20201A1F" w14:textId="77777777" w:rsidR="007530E0" w:rsidRDefault="007530E0">
            <w:pPr>
              <w:pStyle w:val="Tabletext"/>
            </w:pPr>
          </w:p>
        </w:tc>
        <w:tc>
          <w:tcPr>
            <w:tcW w:w="3744" w:type="dxa"/>
          </w:tcPr>
          <w:p w14:paraId="0A96D8FA" w14:textId="77777777" w:rsidR="007530E0" w:rsidRDefault="007530E0">
            <w:pPr>
              <w:pStyle w:val="Tabletext"/>
            </w:pPr>
          </w:p>
        </w:tc>
        <w:tc>
          <w:tcPr>
            <w:tcW w:w="2304" w:type="dxa"/>
          </w:tcPr>
          <w:p w14:paraId="580EADC2" w14:textId="77777777" w:rsidR="007530E0" w:rsidRDefault="007530E0">
            <w:pPr>
              <w:pStyle w:val="Tabletext"/>
            </w:pPr>
          </w:p>
        </w:tc>
      </w:tr>
    </w:tbl>
    <w:p w14:paraId="41ED5FD1" w14:textId="77777777" w:rsidR="007530E0" w:rsidRDefault="007530E0"/>
    <w:p w14:paraId="5B7772C3" w14:textId="57863AE7" w:rsidR="006673A4" w:rsidRDefault="00FF555B" w:rsidP="00257D11">
      <w:pPr>
        <w:pStyle w:val="Title"/>
      </w:pPr>
      <w:r>
        <w:br w:type="page"/>
      </w:r>
      <w:r w:rsidR="006673A4">
        <w:t>Sadržaj</w:t>
      </w:r>
    </w:p>
    <w:p w14:paraId="20FCB50C" w14:textId="3AC5DCEC" w:rsidR="00204C15" w:rsidRDefault="006673A4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5655811" w:history="1">
        <w:r w:rsidR="00204C15" w:rsidRPr="00EE4B80">
          <w:rPr>
            <w:rStyle w:val="Hyperlink"/>
            <w:noProof/>
          </w:rPr>
          <w:t>1.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Uvod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_Toc195655811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4</w:t>
        </w:r>
        <w:r w:rsidR="00204C15">
          <w:rPr>
            <w:noProof/>
            <w:webHidden/>
          </w:rPr>
          <w:fldChar w:fldCharType="end"/>
        </w:r>
      </w:hyperlink>
    </w:p>
    <w:p w14:paraId="19BA5F55" w14:textId="2F61B754" w:rsidR="00204C15" w:rsidRDefault="009814F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95655812" w:history="1">
        <w:r w:rsidR="00204C15" w:rsidRPr="00EE4B80">
          <w:rPr>
            <w:rStyle w:val="Hyperlink"/>
            <w:noProof/>
          </w:rPr>
          <w:t>1.1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Svrha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_Toc195655812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4</w:t>
        </w:r>
        <w:r w:rsidR="00204C15">
          <w:rPr>
            <w:noProof/>
            <w:webHidden/>
          </w:rPr>
          <w:fldChar w:fldCharType="end"/>
        </w:r>
      </w:hyperlink>
    </w:p>
    <w:p w14:paraId="1DE80EC8" w14:textId="27C324B1" w:rsidR="00204C15" w:rsidRDefault="009814F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95655813" w:history="1">
        <w:r w:rsidR="00204C15" w:rsidRPr="00EE4B80">
          <w:rPr>
            <w:rStyle w:val="Hyperlink"/>
            <w:noProof/>
          </w:rPr>
          <w:t>1.2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Definicije, akronimi i skraćenice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_Toc195655813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4</w:t>
        </w:r>
        <w:r w:rsidR="00204C15">
          <w:rPr>
            <w:noProof/>
            <w:webHidden/>
          </w:rPr>
          <w:fldChar w:fldCharType="end"/>
        </w:r>
      </w:hyperlink>
    </w:p>
    <w:p w14:paraId="6A8BCC65" w14:textId="1C2DCC3D" w:rsidR="00204C15" w:rsidRDefault="009814F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95655814" w:history="1">
        <w:r w:rsidR="00204C15" w:rsidRPr="00EE4B80">
          <w:rPr>
            <w:rStyle w:val="Hyperlink"/>
            <w:noProof/>
          </w:rPr>
          <w:t>1.3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Reference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_Toc195655814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4</w:t>
        </w:r>
        <w:r w:rsidR="00204C15">
          <w:rPr>
            <w:noProof/>
            <w:webHidden/>
          </w:rPr>
          <w:fldChar w:fldCharType="end"/>
        </w:r>
      </w:hyperlink>
    </w:p>
    <w:p w14:paraId="102D324F" w14:textId="632F49A7" w:rsidR="00204C15" w:rsidRDefault="009814F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95655815" w:history="1">
        <w:r w:rsidR="00204C15" w:rsidRPr="00EE4B80">
          <w:rPr>
            <w:rStyle w:val="Hyperlink"/>
            <w:noProof/>
          </w:rPr>
          <w:t>1.4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Pregled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_Toc195655815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4</w:t>
        </w:r>
        <w:r w:rsidR="00204C15">
          <w:rPr>
            <w:noProof/>
            <w:webHidden/>
          </w:rPr>
          <w:fldChar w:fldCharType="end"/>
        </w:r>
      </w:hyperlink>
    </w:p>
    <w:p w14:paraId="30EFBE97" w14:textId="423C582D" w:rsidR="00204C15" w:rsidRDefault="009814F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95655816" w:history="1">
        <w:r w:rsidR="00204C15" w:rsidRPr="00EE4B80">
          <w:rPr>
            <w:rStyle w:val="Hyperlink"/>
            <w:noProof/>
          </w:rPr>
          <w:t>2.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Plan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_Toc195655816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4</w:t>
        </w:r>
        <w:r w:rsidR="00204C15">
          <w:rPr>
            <w:noProof/>
            <w:webHidden/>
          </w:rPr>
          <w:fldChar w:fldCharType="end"/>
        </w:r>
      </w:hyperlink>
    </w:p>
    <w:p w14:paraId="786F820A" w14:textId="0BB9B3DC" w:rsidR="00204C15" w:rsidRDefault="009814F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95655817" w:history="1">
        <w:r w:rsidR="00204C15" w:rsidRPr="00EE4B80">
          <w:rPr>
            <w:rStyle w:val="Hyperlink"/>
            <w:noProof/>
          </w:rPr>
          <w:t>3.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Resursi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_Toc195655817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4</w:t>
        </w:r>
        <w:r w:rsidR="00204C15">
          <w:rPr>
            <w:noProof/>
            <w:webHidden/>
          </w:rPr>
          <w:fldChar w:fldCharType="end"/>
        </w:r>
      </w:hyperlink>
    </w:p>
    <w:p w14:paraId="68DCBC02" w14:textId="1E712C22" w:rsidR="00204C15" w:rsidRDefault="009814F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195655818" w:history="1">
        <w:r w:rsidR="00204C15" w:rsidRPr="00EE4B80">
          <w:rPr>
            <w:rStyle w:val="Hyperlink"/>
            <w:noProof/>
          </w:rPr>
          <w:t>4.</w:t>
        </w:r>
        <w:r w:rsidR="00204C15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204C15" w:rsidRPr="00EE4B80">
          <w:rPr>
            <w:rStyle w:val="Hyperlink"/>
            <w:noProof/>
          </w:rPr>
          <w:t>Pravila</w:t>
        </w:r>
        <w:r w:rsidR="00204C15">
          <w:rPr>
            <w:noProof/>
            <w:webHidden/>
          </w:rPr>
          <w:tab/>
        </w:r>
        <w:r w:rsidR="00204C15">
          <w:rPr>
            <w:noProof/>
            <w:webHidden/>
          </w:rPr>
          <w:fldChar w:fldCharType="begin"/>
        </w:r>
        <w:r w:rsidR="00204C15">
          <w:rPr>
            <w:noProof/>
            <w:webHidden/>
          </w:rPr>
          <w:instrText xml:space="preserve"> PAGEREF _Toc195655818 \h </w:instrText>
        </w:r>
        <w:r w:rsidR="00204C15">
          <w:rPr>
            <w:noProof/>
            <w:webHidden/>
          </w:rPr>
        </w:r>
        <w:r w:rsidR="00204C15">
          <w:rPr>
            <w:noProof/>
            <w:webHidden/>
          </w:rPr>
          <w:fldChar w:fldCharType="separate"/>
        </w:r>
        <w:r w:rsidR="00204C15">
          <w:rPr>
            <w:noProof/>
            <w:webHidden/>
          </w:rPr>
          <w:t>5</w:t>
        </w:r>
        <w:r w:rsidR="00204C15">
          <w:rPr>
            <w:noProof/>
            <w:webHidden/>
          </w:rPr>
          <w:fldChar w:fldCharType="end"/>
        </w:r>
      </w:hyperlink>
    </w:p>
    <w:p w14:paraId="107A7E2E" w14:textId="772574A9" w:rsidR="006673A4" w:rsidRDefault="006673A4">
      <w:r>
        <w:rPr>
          <w:b/>
          <w:bCs/>
          <w:noProof/>
        </w:rPr>
        <w:fldChar w:fldCharType="end"/>
      </w:r>
    </w:p>
    <w:p w14:paraId="42A3319B" w14:textId="76B6CDD2" w:rsidR="006673A4" w:rsidRPr="006673A4" w:rsidRDefault="00204C15" w:rsidP="00204C15">
      <w:pPr>
        <w:tabs>
          <w:tab w:val="left" w:pos="3750"/>
        </w:tabs>
      </w:pPr>
      <w:r>
        <w:tab/>
      </w:r>
    </w:p>
    <w:p w14:paraId="2B36F878" w14:textId="77777777" w:rsidR="007530E0" w:rsidRDefault="00FF555B">
      <w:pPr>
        <w:pStyle w:val="Title"/>
      </w:pPr>
      <w:r>
        <w:br w:type="page"/>
      </w:r>
      <w:r w:rsidR="006673A4">
        <w:t>Plan iteracije</w:t>
      </w:r>
    </w:p>
    <w:p w14:paraId="76E6E350" w14:textId="5E5D23B6" w:rsidR="007530E0" w:rsidRDefault="006673A4">
      <w:pPr>
        <w:pStyle w:val="Heading1"/>
      </w:pPr>
      <w:bookmarkStart w:id="0" w:name="_Toc195655811"/>
      <w:r>
        <w:t>Uvod</w:t>
      </w:r>
      <w:bookmarkEnd w:id="0"/>
    </w:p>
    <w:p w14:paraId="362FF275" w14:textId="52845B2B" w:rsidR="006673A4" w:rsidRPr="00450EFD" w:rsidRDefault="00450EFD" w:rsidP="000D0DB9">
      <w:pPr>
        <w:ind w:left="720"/>
        <w:jc w:val="both"/>
      </w:pPr>
      <w:r w:rsidRPr="00450EFD">
        <w:t xml:space="preserve">Plan iteracije </w:t>
      </w:r>
      <w:r>
        <w:t>služi kao vodič razvojnom timu G6 pri razvoj</w:t>
      </w:r>
      <w:r w:rsidR="00257D11">
        <w:t>u</w:t>
      </w:r>
      <w:r>
        <w:t xml:space="preserve"> i izradi sistema za preduzeća za transport pošilji „</w:t>
      </w:r>
      <w:r w:rsidRPr="00450EFD">
        <w:rPr>
          <w:i/>
          <w:iCs/>
        </w:rPr>
        <w:t>Hermes</w:t>
      </w:r>
      <w:r>
        <w:t>“. Njegova svrha je da jasno definiše ciljeve, vremenski okvir, resurse i kriterijume za evaluaciju, kao i da omogući organizovano upravljanje procesima i smanjuje neizvesnost tokom razvoja.</w:t>
      </w:r>
    </w:p>
    <w:p w14:paraId="581F14DC" w14:textId="70842BC2" w:rsidR="007530E0" w:rsidRDefault="006673A4">
      <w:pPr>
        <w:pStyle w:val="Heading2"/>
      </w:pPr>
      <w:bookmarkStart w:id="1" w:name="_Toc195655812"/>
      <w:r>
        <w:t>Svrha</w:t>
      </w:r>
      <w:bookmarkEnd w:id="1"/>
    </w:p>
    <w:p w14:paraId="198FA3BF" w14:textId="5B824776" w:rsidR="00450EFD" w:rsidRPr="00450EFD" w:rsidRDefault="00450EFD" w:rsidP="000D0DB9">
      <w:pPr>
        <w:ind w:left="720"/>
        <w:jc w:val="both"/>
      </w:pPr>
      <w:r>
        <w:t>Svrha plana iteracije je da defini</w:t>
      </w:r>
      <w:r w:rsidR="00257D11">
        <w:t>še</w:t>
      </w:r>
      <w:r>
        <w:t xml:space="preserve"> šta se očekuje od ovog iterativnog ciklusa kao što su poboljšanja određenih funkcionalnosti, testiranje sistema, razvoj novih ili unapređenje postojećih komponenti. </w:t>
      </w:r>
      <w:r w:rsidR="00257D11">
        <w:t>Plani iteracije jasno definiše rokove koji se moraju ispoštovati da bi kao i resurse koji su neophodni da bi iteracioni ciklus bio uspješno realizovan.</w:t>
      </w:r>
    </w:p>
    <w:p w14:paraId="56A4EA9A" w14:textId="7DE438F4" w:rsidR="007530E0" w:rsidRDefault="006673A4">
      <w:pPr>
        <w:pStyle w:val="Heading2"/>
      </w:pPr>
      <w:bookmarkStart w:id="2" w:name="_Toc195655813"/>
      <w:r>
        <w:t>Definicije, akronimi i skraćenice</w:t>
      </w:r>
      <w:bookmarkEnd w:id="2"/>
    </w:p>
    <w:p w14:paraId="3769DCDB" w14:textId="2045C3F3" w:rsidR="00257D11" w:rsidRPr="00257D11" w:rsidRDefault="00257D11" w:rsidP="000D0DB9">
      <w:pPr>
        <w:ind w:left="720"/>
        <w:jc w:val="both"/>
      </w:pPr>
      <w:r w:rsidRPr="00257D11">
        <w:t>Svi korišćeni nepoznati pojmovi, akronimi i skraćenice opisani su u dokumentu Riječnik[1].</w:t>
      </w:r>
    </w:p>
    <w:p w14:paraId="2C4D308D" w14:textId="25FC6084" w:rsidR="007530E0" w:rsidRDefault="006673A4">
      <w:pPr>
        <w:pStyle w:val="Heading2"/>
      </w:pPr>
      <w:bookmarkStart w:id="3" w:name="_Toc195655814"/>
      <w:r>
        <w:t>Reference</w:t>
      </w:r>
      <w:bookmarkEnd w:id="3"/>
    </w:p>
    <w:p w14:paraId="284C6E83" w14:textId="24ED5B18" w:rsidR="007530E0" w:rsidRDefault="00257D11" w:rsidP="005A70B0">
      <w:pPr>
        <w:pStyle w:val="InfoBlue"/>
        <w:ind w:left="1080"/>
      </w:pPr>
      <w:r>
        <w:t>[1]Riječnik</w:t>
      </w:r>
    </w:p>
    <w:p w14:paraId="4638856F" w14:textId="0CF94BD5" w:rsidR="000D0DB9" w:rsidRDefault="006673A4" w:rsidP="000D0DB9">
      <w:pPr>
        <w:pStyle w:val="Heading2"/>
      </w:pPr>
      <w:bookmarkStart w:id="4" w:name="_Toc195655815"/>
      <w:r>
        <w:t>Pregled</w:t>
      </w:r>
      <w:bookmarkEnd w:id="4"/>
    </w:p>
    <w:p w14:paraId="52DECF65" w14:textId="1FA8259E" w:rsidR="000D0DB9" w:rsidRPr="000D0DB9" w:rsidRDefault="000D0DB9" w:rsidP="000D0DB9">
      <w:pPr>
        <w:ind w:left="720"/>
        <w:jc w:val="both"/>
      </w:pPr>
      <w:r>
        <w:t>U nastavku dokumenta nalazi se detaljan opis ključnih elemenata plana iteracije, uključujući plan razvoja, potrebne resurse, slučajeve korištenja i kriterijume evaluacije.</w:t>
      </w:r>
    </w:p>
    <w:p w14:paraId="2F99A15A" w14:textId="2B8824FA" w:rsidR="00412680" w:rsidRDefault="006673A4" w:rsidP="00412680">
      <w:pPr>
        <w:pStyle w:val="Heading1"/>
      </w:pPr>
      <w:bookmarkStart w:id="5" w:name="_Toc195655816"/>
      <w:r>
        <w:t>Plan</w:t>
      </w:r>
      <w:bookmarkEnd w:id="5"/>
    </w:p>
    <w:p w14:paraId="20FF50A8" w14:textId="1F24BB91" w:rsidR="00AA25E5" w:rsidRPr="00AA25E5" w:rsidRDefault="00AA25E5" w:rsidP="00AA25E5">
      <w:pPr>
        <w:ind w:left="720"/>
      </w:pPr>
      <w:r>
        <w:t xml:space="preserve">Rok za realizaciju iteracionog ciklusa </w:t>
      </w:r>
      <w:r w:rsidR="00DC1DE1">
        <w:t>2</w:t>
      </w:r>
      <w:r>
        <w:t xml:space="preserve">.0: </w:t>
      </w:r>
      <w:r w:rsidR="00DC1DE1">
        <w:rPr>
          <w:b/>
          <w:bCs/>
        </w:rPr>
        <w:t>25</w:t>
      </w:r>
      <w:r w:rsidRPr="00AA25E5">
        <w:rPr>
          <w:b/>
          <w:bCs/>
        </w:rPr>
        <w:t>.04.2025</w:t>
      </w:r>
    </w:p>
    <w:p w14:paraId="6B3C84AD" w14:textId="010D3BC1" w:rsidR="00AA25E5" w:rsidRDefault="00AA25E5" w:rsidP="00AA25E5">
      <w:pPr>
        <w:ind w:left="720"/>
      </w:pPr>
      <w:r>
        <w:t>Ključne tačke plana iteracije:</w:t>
      </w:r>
    </w:p>
    <w:p w14:paraId="73BA1781" w14:textId="20B09BAA" w:rsidR="00DC1DE1" w:rsidRDefault="00311394" w:rsidP="00DC1DE1">
      <w:pPr>
        <w:pStyle w:val="ListParagraph"/>
        <w:numPr>
          <w:ilvl w:val="0"/>
          <w:numId w:val="28"/>
        </w:numPr>
      </w:pPr>
      <w:bookmarkStart w:id="6" w:name="_Hlk196170227"/>
      <w:r>
        <w:t xml:space="preserve">Izrada dokumenta </w:t>
      </w:r>
      <w:r w:rsidR="00DC1DE1">
        <w:t>Zahtjevi zainteresovanih strana</w:t>
      </w:r>
    </w:p>
    <w:p w14:paraId="6DD64FBE" w14:textId="581374EE" w:rsidR="00DC1DE1" w:rsidRDefault="00311394" w:rsidP="00DC1DE1">
      <w:pPr>
        <w:pStyle w:val="ListParagraph"/>
        <w:numPr>
          <w:ilvl w:val="0"/>
          <w:numId w:val="28"/>
        </w:numPr>
      </w:pPr>
      <w:r>
        <w:t xml:space="preserve">Izrada dokumenta </w:t>
      </w:r>
      <w:r w:rsidR="00DC1DE1">
        <w:t xml:space="preserve">Plan upravljanja </w:t>
      </w:r>
      <w:proofErr w:type="spellStart"/>
      <w:r w:rsidR="00DC1DE1">
        <w:t>zahtjevima</w:t>
      </w:r>
      <w:proofErr w:type="spellEnd"/>
    </w:p>
    <w:p w14:paraId="6358B97E" w14:textId="3AEF41A1" w:rsidR="00DC1DE1" w:rsidRDefault="00311394" w:rsidP="00DC1DE1">
      <w:pPr>
        <w:pStyle w:val="ListParagraph"/>
        <w:numPr>
          <w:ilvl w:val="0"/>
          <w:numId w:val="28"/>
        </w:numPr>
      </w:pPr>
      <w:bookmarkStart w:id="7" w:name="_Hlk196170155"/>
      <w:r>
        <w:t>Izrad</w:t>
      </w:r>
      <w:r>
        <w:t>a m</w:t>
      </w:r>
      <w:r w:rsidR="00DC1DE1">
        <w:t>odel</w:t>
      </w:r>
      <w:r>
        <w:t>a</w:t>
      </w:r>
      <w:r w:rsidR="00DC1DE1">
        <w:t xml:space="preserve"> </w:t>
      </w:r>
      <w:bookmarkEnd w:id="7"/>
      <w:r w:rsidR="00DC1DE1">
        <w:t>slučajeva korištenja</w:t>
      </w:r>
    </w:p>
    <w:p w14:paraId="3AA95AE9" w14:textId="5D5462F6" w:rsidR="00DC1DE1" w:rsidRDefault="00311394" w:rsidP="00DC1DE1">
      <w:pPr>
        <w:pStyle w:val="ListParagraph"/>
        <w:numPr>
          <w:ilvl w:val="0"/>
          <w:numId w:val="28"/>
        </w:numPr>
      </w:pPr>
      <w:r>
        <w:t xml:space="preserve">Izrada modela </w:t>
      </w:r>
      <w:r>
        <w:t>d</w:t>
      </w:r>
      <w:r w:rsidR="00DC1DE1">
        <w:t>ijagrami sekvence</w:t>
      </w:r>
    </w:p>
    <w:p w14:paraId="5672CA4E" w14:textId="618FA722" w:rsidR="00DC1DE1" w:rsidRDefault="00311394" w:rsidP="00DC1DE1">
      <w:pPr>
        <w:pStyle w:val="ListParagraph"/>
        <w:numPr>
          <w:ilvl w:val="0"/>
          <w:numId w:val="28"/>
        </w:numPr>
      </w:pPr>
      <w:r>
        <w:t xml:space="preserve">Izrada dokumenta </w:t>
      </w:r>
      <w:r w:rsidR="00DC1DE1">
        <w:t>Plan razvoja softvera</w:t>
      </w:r>
    </w:p>
    <w:p w14:paraId="1DEE1779" w14:textId="586AF85E" w:rsidR="00DC1DE1" w:rsidRDefault="00311394" w:rsidP="00DC1DE1">
      <w:pPr>
        <w:pStyle w:val="ListParagraph"/>
        <w:numPr>
          <w:ilvl w:val="0"/>
          <w:numId w:val="28"/>
        </w:numPr>
      </w:pPr>
      <w:r>
        <w:t>Izrada modela</w:t>
      </w:r>
      <w:r w:rsidR="00DC1DE1">
        <w:t xml:space="preserve"> funkcionalnih i nefunkcionalnih zahtjeva</w:t>
      </w:r>
    </w:p>
    <w:p w14:paraId="442C6BDA" w14:textId="418318CE" w:rsidR="00DC1DE1" w:rsidRDefault="00311394" w:rsidP="00DC1DE1">
      <w:pPr>
        <w:pStyle w:val="ListParagraph"/>
        <w:numPr>
          <w:ilvl w:val="0"/>
          <w:numId w:val="28"/>
        </w:numPr>
      </w:pPr>
      <w:r>
        <w:t>Izrada d</w:t>
      </w:r>
      <w:r w:rsidR="00DC1DE1">
        <w:t>omensk</w:t>
      </w:r>
      <w:r>
        <w:t>og</w:t>
      </w:r>
      <w:r w:rsidR="00DC1DE1">
        <w:t xml:space="preserve"> model</w:t>
      </w:r>
      <w:r>
        <w:t>a</w:t>
      </w:r>
    </w:p>
    <w:p w14:paraId="0EEFB1BF" w14:textId="5833424B" w:rsidR="00DC1DE1" w:rsidRDefault="00311394" w:rsidP="00DC1DE1">
      <w:pPr>
        <w:pStyle w:val="ListParagraph"/>
        <w:numPr>
          <w:ilvl w:val="0"/>
          <w:numId w:val="28"/>
        </w:numPr>
      </w:pPr>
      <w:r>
        <w:t>Izrada k</w:t>
      </w:r>
      <w:r w:rsidR="00DC1DE1">
        <w:t>lasn</w:t>
      </w:r>
      <w:r>
        <w:t>og</w:t>
      </w:r>
      <w:r w:rsidR="00DC1DE1">
        <w:t xml:space="preserve"> model</w:t>
      </w:r>
      <w:r>
        <w:t>a</w:t>
      </w:r>
    </w:p>
    <w:p w14:paraId="67FEE71C" w14:textId="7C86D5B8" w:rsidR="00DC1DE1" w:rsidRDefault="00311394" w:rsidP="00DC1DE1">
      <w:pPr>
        <w:pStyle w:val="ListParagraph"/>
        <w:numPr>
          <w:ilvl w:val="0"/>
          <w:numId w:val="28"/>
        </w:numPr>
      </w:pPr>
      <w:r>
        <w:t>Izrada d</w:t>
      </w:r>
      <w:r w:rsidR="00DC1DE1">
        <w:t>ijagram</w:t>
      </w:r>
      <w:r>
        <w:t>a</w:t>
      </w:r>
      <w:r w:rsidR="00DC1DE1">
        <w:t xml:space="preserve"> stanja</w:t>
      </w:r>
    </w:p>
    <w:p w14:paraId="3DCA15AB" w14:textId="47E06676" w:rsidR="00DC1DE1" w:rsidRPr="00AA25E5" w:rsidRDefault="00311394" w:rsidP="00DC1DE1">
      <w:pPr>
        <w:pStyle w:val="ListParagraph"/>
        <w:numPr>
          <w:ilvl w:val="0"/>
          <w:numId w:val="28"/>
        </w:numPr>
      </w:pPr>
      <w:r>
        <w:t>Izrada d</w:t>
      </w:r>
      <w:r w:rsidR="00DC1DE1">
        <w:t>ijagram</w:t>
      </w:r>
      <w:r>
        <w:t>a</w:t>
      </w:r>
      <w:r w:rsidR="00DC1DE1">
        <w:t xml:space="preserve"> aktivnosti </w:t>
      </w:r>
    </w:p>
    <w:p w14:paraId="21FAD884" w14:textId="10B7E9A1" w:rsidR="007530E0" w:rsidRDefault="006673A4">
      <w:pPr>
        <w:pStyle w:val="Heading1"/>
      </w:pPr>
      <w:bookmarkStart w:id="8" w:name="_Toc195655817"/>
      <w:bookmarkEnd w:id="6"/>
      <w:r>
        <w:t>Resursi</w:t>
      </w:r>
      <w:bookmarkEnd w:id="8"/>
    </w:p>
    <w:p w14:paraId="7A8A870C" w14:textId="20DC0830" w:rsidR="000D0DB9" w:rsidRDefault="000D0DB9" w:rsidP="00AA25E5">
      <w:pPr>
        <w:ind w:left="720"/>
        <w:jc w:val="both"/>
      </w:pPr>
      <w:r>
        <w:t xml:space="preserve">Resursi potrebni za realizaciju iteracije </w:t>
      </w:r>
      <w:r w:rsidR="00DC1DE1">
        <w:t>2</w:t>
      </w:r>
      <w:r>
        <w:t>.0 su:</w:t>
      </w:r>
    </w:p>
    <w:p w14:paraId="64F30505" w14:textId="51B7B0F8" w:rsidR="000D0DB9" w:rsidRDefault="000D0DB9" w:rsidP="00AA25E5">
      <w:pPr>
        <w:numPr>
          <w:ilvl w:val="0"/>
          <w:numId w:val="22"/>
        </w:numPr>
        <w:jc w:val="both"/>
      </w:pPr>
      <w:r>
        <w:t>Članovi razvojnog tima G6</w:t>
      </w:r>
    </w:p>
    <w:p w14:paraId="222ED95C" w14:textId="7004A410" w:rsidR="007530E0" w:rsidRDefault="00AA25E5">
      <w:pPr>
        <w:pStyle w:val="Heading1"/>
        <w:rPr>
          <w:b w:val="0"/>
        </w:rPr>
      </w:pPr>
      <w:bookmarkStart w:id="9" w:name="_Toc195655818"/>
      <w:r>
        <w:t>Pravila</w:t>
      </w:r>
      <w:bookmarkEnd w:id="9"/>
    </w:p>
    <w:p w14:paraId="355D2BDC" w14:textId="332774B2" w:rsidR="00AA25E5" w:rsidRDefault="00AA25E5" w:rsidP="00AA25E5">
      <w:pPr>
        <w:pStyle w:val="InfoBlue"/>
      </w:pPr>
      <w:r w:rsidRPr="00AA25E5">
        <w:t>Izrada projektne dokumentacije izvršava se po RUP šablonima.</w:t>
      </w:r>
    </w:p>
    <w:p w14:paraId="0BB4A5F0" w14:textId="77777777" w:rsidR="00DC1DE1" w:rsidRPr="00DC1DE1" w:rsidRDefault="00DC1DE1" w:rsidP="00DC1DE1">
      <w:pPr>
        <w:pStyle w:val="BodyText"/>
        <w:rPr>
          <w:lang w:val="sr-Latn-BA"/>
        </w:rPr>
      </w:pPr>
    </w:p>
    <w:p w14:paraId="7A5562AE" w14:textId="614F2C23" w:rsidR="006673A4" w:rsidRDefault="006673A4" w:rsidP="00AA25E5">
      <w:pPr>
        <w:pStyle w:val="InfoBlue"/>
      </w:pPr>
    </w:p>
    <w:sectPr w:rsidR="006673A4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832B9" w14:textId="77777777" w:rsidR="009814F1" w:rsidRDefault="009814F1">
      <w:pPr>
        <w:spacing w:line="240" w:lineRule="auto"/>
      </w:pPr>
      <w:r>
        <w:separator/>
      </w:r>
    </w:p>
  </w:endnote>
  <w:endnote w:type="continuationSeparator" w:id="0">
    <w:p w14:paraId="5DC845F0" w14:textId="77777777" w:rsidR="009814F1" w:rsidRDefault="009814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D706B" w14:textId="77777777" w:rsidR="007530E0" w:rsidRDefault="00FF555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9E80E0" w14:textId="77777777" w:rsidR="007530E0" w:rsidRDefault="007530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7530E0" w14:paraId="68BE713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AE9A3EB" w14:textId="4AE5BDC0" w:rsidR="007530E0" w:rsidRDefault="006673A4">
          <w:pPr>
            <w:ind w:right="360"/>
          </w:pPr>
          <w:r>
            <w:t>Povjerljivo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0421F27" w14:textId="0C29625B" w:rsidR="007530E0" w:rsidRDefault="00FF555B">
          <w:pPr>
            <w:jc w:val="center"/>
          </w:pPr>
          <w:r>
            <w:sym w:font="Symbol" w:char="F0D3"/>
          </w:r>
          <w:r w:rsidR="006673A4">
            <w:t>G6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311394">
            <w:rPr>
              <w:noProof/>
            </w:rPr>
            <w:t>2025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B1D829" w14:textId="273EC7D5" w:rsidR="007530E0" w:rsidRDefault="006673A4">
          <w:pPr>
            <w:jc w:val="right"/>
          </w:pPr>
          <w:r>
            <w:t>Strana</w:t>
          </w:r>
          <w:r w:rsidR="00FF555B">
            <w:t xml:space="preserve"> </w:t>
          </w:r>
          <w:r w:rsidR="00FF555B">
            <w:rPr>
              <w:rStyle w:val="PageNumber"/>
            </w:rPr>
            <w:fldChar w:fldCharType="begin"/>
          </w:r>
          <w:r w:rsidR="00FF555B">
            <w:rPr>
              <w:rStyle w:val="PageNumber"/>
            </w:rPr>
            <w:instrText xml:space="preserve"> PAGE </w:instrText>
          </w:r>
          <w:r w:rsidR="00FF555B">
            <w:rPr>
              <w:rStyle w:val="PageNumber"/>
            </w:rPr>
            <w:fldChar w:fldCharType="separate"/>
          </w:r>
          <w:r w:rsidR="00FF555B">
            <w:rPr>
              <w:rStyle w:val="PageNumber"/>
              <w:noProof/>
            </w:rPr>
            <w:t>4</w:t>
          </w:r>
          <w:r w:rsidR="00FF555B">
            <w:rPr>
              <w:rStyle w:val="PageNumber"/>
            </w:rPr>
            <w:fldChar w:fldCharType="end"/>
          </w:r>
        </w:p>
      </w:tc>
    </w:tr>
  </w:tbl>
  <w:p w14:paraId="6D092589" w14:textId="77777777" w:rsidR="007530E0" w:rsidRDefault="007530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103DE" w14:textId="77777777" w:rsidR="007530E0" w:rsidRDefault="007530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B3196" w14:textId="77777777" w:rsidR="009814F1" w:rsidRDefault="009814F1">
      <w:pPr>
        <w:spacing w:line="240" w:lineRule="auto"/>
      </w:pPr>
      <w:r>
        <w:separator/>
      </w:r>
    </w:p>
  </w:footnote>
  <w:footnote w:type="continuationSeparator" w:id="0">
    <w:p w14:paraId="2E2D04C5" w14:textId="77777777" w:rsidR="009814F1" w:rsidRDefault="009814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D0C9" w14:textId="77777777" w:rsidR="007530E0" w:rsidRDefault="007530E0">
    <w:pPr>
      <w:rPr>
        <w:sz w:val="24"/>
      </w:rPr>
    </w:pPr>
  </w:p>
  <w:p w14:paraId="4A7498E5" w14:textId="77777777" w:rsidR="007530E0" w:rsidRDefault="007530E0">
    <w:pPr>
      <w:pBdr>
        <w:top w:val="single" w:sz="6" w:space="1" w:color="auto"/>
      </w:pBdr>
      <w:rPr>
        <w:sz w:val="24"/>
      </w:rPr>
    </w:pPr>
  </w:p>
  <w:p w14:paraId="761A55EA" w14:textId="6D9781C2" w:rsidR="007530E0" w:rsidRDefault="00FF555B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6673A4">
      <w:rPr>
        <w:rFonts w:ascii="Arial" w:hAnsi="Arial"/>
        <w:b/>
        <w:sz w:val="36"/>
      </w:rPr>
      <w:t>G6</w:t>
    </w:r>
    <w:r>
      <w:rPr>
        <w:rFonts w:ascii="Arial" w:hAnsi="Arial"/>
        <w:b/>
        <w:sz w:val="36"/>
      </w:rPr>
      <w:fldChar w:fldCharType="end"/>
    </w:r>
  </w:p>
  <w:p w14:paraId="6B5EF235" w14:textId="77777777" w:rsidR="007530E0" w:rsidRDefault="007530E0">
    <w:pPr>
      <w:pBdr>
        <w:bottom w:val="single" w:sz="6" w:space="1" w:color="auto"/>
      </w:pBdr>
      <w:jc w:val="right"/>
      <w:rPr>
        <w:sz w:val="24"/>
      </w:rPr>
    </w:pPr>
  </w:p>
  <w:p w14:paraId="347ED35D" w14:textId="77777777" w:rsidR="007530E0" w:rsidRDefault="007530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7530E0" w14:paraId="0F2DF070" w14:textId="77777777">
      <w:tc>
        <w:tcPr>
          <w:tcW w:w="6379" w:type="dxa"/>
        </w:tcPr>
        <w:p w14:paraId="4C739BFE" w14:textId="3EA57ECD" w:rsidR="007530E0" w:rsidRDefault="006673A4">
          <w:r>
            <w:t>Hermes</w:t>
          </w:r>
        </w:p>
      </w:tc>
      <w:tc>
        <w:tcPr>
          <w:tcW w:w="3179" w:type="dxa"/>
        </w:tcPr>
        <w:p w14:paraId="0A34304F" w14:textId="5F705931" w:rsidR="007530E0" w:rsidRDefault="00FF555B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 w:rsidR="006673A4">
            <w:t>Verzija</w:t>
          </w:r>
          <w:r>
            <w:t>:           1.0</w:t>
          </w:r>
        </w:p>
      </w:tc>
    </w:tr>
    <w:tr w:rsidR="007530E0" w14:paraId="2FDC8C32" w14:textId="77777777">
      <w:tc>
        <w:tcPr>
          <w:tcW w:w="6379" w:type="dxa"/>
        </w:tcPr>
        <w:p w14:paraId="706DB2D4" w14:textId="6F2DF175" w:rsidR="007530E0" w:rsidRDefault="006673A4">
          <w:r>
            <w:t>Plan iteracije</w:t>
          </w:r>
        </w:p>
      </w:tc>
      <w:tc>
        <w:tcPr>
          <w:tcW w:w="3179" w:type="dxa"/>
        </w:tcPr>
        <w:p w14:paraId="3B726D6C" w14:textId="42BE87D1" w:rsidR="007530E0" w:rsidRDefault="00FF555B">
          <w:r>
            <w:t xml:space="preserve">  </w:t>
          </w:r>
          <w:r w:rsidR="006673A4">
            <w:t>Datum</w:t>
          </w:r>
          <w:r>
            <w:t xml:space="preserve">: </w:t>
          </w:r>
          <w:r w:rsidR="00BF5356">
            <w:t>21</w:t>
          </w:r>
          <w:r w:rsidR="006673A4">
            <w:t>.04.2025</w:t>
          </w:r>
        </w:p>
      </w:tc>
    </w:tr>
  </w:tbl>
  <w:p w14:paraId="5AB8C2C3" w14:textId="77777777" w:rsidR="007530E0" w:rsidRDefault="007530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D3E57" w14:textId="77777777" w:rsidR="007530E0" w:rsidRDefault="007530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3F0053C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F9917C3"/>
    <w:multiLevelType w:val="multilevel"/>
    <w:tmpl w:val="88F8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6728E"/>
    <w:multiLevelType w:val="hybridMultilevel"/>
    <w:tmpl w:val="81CE5C5E"/>
    <w:lvl w:ilvl="0" w:tplc="DC508D22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DC508D22">
      <w:start w:val="5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plc="1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8E116DF"/>
    <w:multiLevelType w:val="hybridMultilevel"/>
    <w:tmpl w:val="B7780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A135C9C"/>
    <w:multiLevelType w:val="hybridMultilevel"/>
    <w:tmpl w:val="1B4A61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AFC1D9C"/>
    <w:multiLevelType w:val="multilevel"/>
    <w:tmpl w:val="3FE49F6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FE31546"/>
    <w:multiLevelType w:val="hybridMultilevel"/>
    <w:tmpl w:val="8DBE1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83D2046"/>
    <w:multiLevelType w:val="hybridMultilevel"/>
    <w:tmpl w:val="9878D9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2"/>
  </w:num>
  <w:num w:numId="4">
    <w:abstractNumId w:val="26"/>
  </w:num>
  <w:num w:numId="5">
    <w:abstractNumId w:val="17"/>
  </w:num>
  <w:num w:numId="6">
    <w:abstractNumId w:val="16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4"/>
  </w:num>
  <w:num w:numId="10">
    <w:abstractNumId w:val="3"/>
  </w:num>
  <w:num w:numId="11">
    <w:abstractNumId w:val="13"/>
  </w:num>
  <w:num w:numId="12">
    <w:abstractNumId w:val="11"/>
  </w:num>
  <w:num w:numId="13">
    <w:abstractNumId w:val="23"/>
  </w:num>
  <w:num w:numId="14">
    <w:abstractNumId w:val="10"/>
  </w:num>
  <w:num w:numId="15">
    <w:abstractNumId w:val="6"/>
  </w:num>
  <w:num w:numId="16">
    <w:abstractNumId w:val="22"/>
  </w:num>
  <w:num w:numId="17">
    <w:abstractNumId w:val="15"/>
  </w:num>
  <w:num w:numId="18">
    <w:abstractNumId w:val="8"/>
  </w:num>
  <w:num w:numId="19">
    <w:abstractNumId w:val="14"/>
  </w:num>
  <w:num w:numId="20">
    <w:abstractNumId w:val="9"/>
  </w:num>
  <w:num w:numId="21">
    <w:abstractNumId w:val="20"/>
  </w:num>
  <w:num w:numId="22">
    <w:abstractNumId w:val="18"/>
  </w:num>
  <w:num w:numId="23">
    <w:abstractNumId w:val="4"/>
  </w:num>
  <w:num w:numId="24">
    <w:abstractNumId w:val="25"/>
  </w:num>
  <w:num w:numId="25">
    <w:abstractNumId w:val="5"/>
  </w:num>
  <w:num w:numId="26">
    <w:abstractNumId w:val="21"/>
  </w:num>
  <w:num w:numId="27">
    <w:abstractNumId w:val="19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A4"/>
    <w:rsid w:val="00000BC7"/>
    <w:rsid w:val="000D0DB9"/>
    <w:rsid w:val="00204C15"/>
    <w:rsid w:val="00257D11"/>
    <w:rsid w:val="00311394"/>
    <w:rsid w:val="003B56EA"/>
    <w:rsid w:val="00412680"/>
    <w:rsid w:val="00450EFD"/>
    <w:rsid w:val="005A70B0"/>
    <w:rsid w:val="006673A4"/>
    <w:rsid w:val="007530E0"/>
    <w:rsid w:val="008B5BFA"/>
    <w:rsid w:val="009814F1"/>
    <w:rsid w:val="00AA25E5"/>
    <w:rsid w:val="00BF5356"/>
    <w:rsid w:val="00DC1DE1"/>
    <w:rsid w:val="00F70AEA"/>
    <w:rsid w:val="00FF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3D9373"/>
  <w15:chartTrackingRefBased/>
  <w15:docId w15:val="{04C593FF-19A8-4E52-B695-0843B91C9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sr-Latn-R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7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AA25E5"/>
    <w:pPr>
      <w:spacing w:after="120"/>
      <w:ind w:left="720"/>
      <w:jc w:val="both"/>
    </w:pPr>
    <w:rPr>
      <w:lang w:val="sr-Latn-BA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673A4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="Calibri Light" w:hAnsi="Calibri Light"/>
      <w:b w:val="0"/>
      <w:color w:val="2F5496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B56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56E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680"/>
    <w:pPr>
      <w:widowControl/>
      <w:spacing w:before="100" w:beforeAutospacing="1" w:after="100" w:afterAutospacing="1" w:line="240" w:lineRule="auto"/>
    </w:pPr>
    <w:rPr>
      <w:sz w:val="24"/>
      <w:szCs w:val="24"/>
      <w:lang w:val="en-US"/>
    </w:rPr>
  </w:style>
  <w:style w:type="character" w:styleId="Strong">
    <w:name w:val="Strong"/>
    <w:uiPriority w:val="22"/>
    <w:qFormat/>
    <w:rsid w:val="00412680"/>
    <w:rPr>
      <w:b/>
      <w:bCs/>
    </w:rPr>
  </w:style>
  <w:style w:type="paragraph" w:styleId="ListParagraph">
    <w:name w:val="List Paragraph"/>
    <w:basedOn w:val="Normal"/>
    <w:uiPriority w:val="34"/>
    <w:qFormat/>
    <w:rsid w:val="00DC1D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7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ran\Desktop\Plan%20iteracija\Plan%20Iteracije%20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B6AB7-27D0-4039-B422-2DCF21846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Iteracije 1.0.dot</Template>
  <TotalTime>9</TotalTime>
  <Pages>4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Iteration Plan</vt:lpstr>
    </vt:vector>
  </TitlesOfParts>
  <Company>&lt;Company Name&gt;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Iteration Plan</dc:title>
  <dc:subject>&lt;Project Name&gt;</dc:subject>
  <dc:creator>Goran Milanovic</dc:creator>
  <cp:keywords/>
  <dc:description/>
  <cp:lastModifiedBy>Goran Milanovic</cp:lastModifiedBy>
  <cp:revision>3</cp:revision>
  <cp:lastPrinted>1899-12-31T23:00:00Z</cp:lastPrinted>
  <dcterms:created xsi:type="dcterms:W3CDTF">2025-04-21T21:13:00Z</dcterms:created>
  <dcterms:modified xsi:type="dcterms:W3CDTF">2025-04-21T21:25:00Z</dcterms:modified>
</cp:coreProperties>
</file>